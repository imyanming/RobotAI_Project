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C9BF5C" w14:textId="77777777" w:rsidR="004169A2" w:rsidRPr="003C5F64" w:rsidRDefault="004169A2" w:rsidP="004169A2">
      <w:pPr>
        <w:pStyle w:val="MDPI11articletype"/>
      </w:pPr>
      <w:r>
        <w:t>Proceeding Paper</w:t>
      </w:r>
    </w:p>
    <w:p w14:paraId="3DEEF8CD" w14:textId="77777777" w:rsidR="004169A2" w:rsidRDefault="004169A2" w:rsidP="004169A2">
      <w:pPr>
        <w:pStyle w:val="MDPI13authornames"/>
        <w:rPr>
          <w:snapToGrid w:val="0"/>
          <w:sz w:val="36"/>
          <w:szCs w:val="20"/>
          <w:lang w:eastAsia="zh-TW"/>
        </w:rPr>
      </w:pPr>
      <w:r w:rsidRPr="004169A2">
        <w:rPr>
          <w:snapToGrid w:val="0"/>
          <w:sz w:val="36"/>
          <w:szCs w:val="20"/>
        </w:rPr>
        <w:t>Finger-Count Gesture Control for Omnidirectional Mobile Robot with Edge-Host Decoupled Architecture and Dependable Failsafe Design †</w:t>
      </w:r>
    </w:p>
    <w:p w14:paraId="647A7B23" w14:textId="097739BF" w:rsidR="004169A2" w:rsidRPr="003C5F64" w:rsidRDefault="004169A2" w:rsidP="004169A2">
      <w:pPr>
        <w:pStyle w:val="MDPI13authornames"/>
      </w:pPr>
      <w:r>
        <w:t xml:space="preserve">Yan-Ming Lin </w:t>
      </w:r>
      <w:proofErr w:type="gramStart"/>
      <w:r>
        <w:rPr>
          <w:vertAlign w:val="superscript"/>
        </w:rPr>
        <w:t>1,a</w:t>
      </w:r>
      <w:proofErr w:type="gramEnd"/>
      <w:r>
        <w:t xml:space="preserve"> and Tse-Chuan Hsu </w:t>
      </w:r>
      <w:proofErr w:type="gramStart"/>
      <w:r>
        <w:rPr>
          <w:vertAlign w:val="superscript"/>
        </w:rPr>
        <w:t>1,b</w:t>
      </w:r>
      <w:proofErr w:type="gramEnd"/>
      <w:r>
        <w:rPr>
          <w:vertAlign w:val="superscript"/>
        </w:rPr>
        <w:t>,*</w:t>
      </w:r>
    </w:p>
    <w:tbl>
      <w:tblPr>
        <w:tblpPr w:leftFromText="198" w:rightFromText="198" w:vertAnchor="page" w:horzAnchor="margin" w:tblpY="13261"/>
        <w:tblW w:w="2410" w:type="dxa"/>
        <w:tblLayout w:type="fixed"/>
        <w:tblCellMar>
          <w:left w:w="0" w:type="dxa"/>
          <w:right w:w="0" w:type="dxa"/>
        </w:tblCellMar>
        <w:tblLook w:val="04A0" w:firstRow="1" w:lastRow="0" w:firstColumn="1" w:lastColumn="0" w:noHBand="0" w:noVBand="1"/>
      </w:tblPr>
      <w:tblGrid>
        <w:gridCol w:w="2410"/>
      </w:tblGrid>
      <w:tr w:rsidR="00822189" w:rsidRPr="003C5F64" w14:paraId="7FF6E8C6" w14:textId="77777777" w:rsidTr="000E60BC">
        <w:tc>
          <w:tcPr>
            <w:tcW w:w="2410" w:type="dxa"/>
          </w:tcPr>
          <w:p w14:paraId="757A4698" w14:textId="4F3B2D66" w:rsidR="00822189" w:rsidRPr="003C5F64" w:rsidRDefault="00822189" w:rsidP="000E60BC">
            <w:pPr>
              <w:pStyle w:val="MDPI14history"/>
              <w:spacing w:before="120" w:after="120"/>
              <w:rPr>
                <w:szCs w:val="14"/>
                <w:lang w:eastAsia="zh-TW"/>
              </w:rPr>
            </w:pPr>
            <w:r w:rsidRPr="003C5F64">
              <w:t xml:space="preserve">Academic Editor: </w:t>
            </w:r>
            <w:r w:rsidR="004169A2">
              <w:t xml:space="preserve"> </w:t>
            </w:r>
            <w:r w:rsidR="004169A2">
              <w:t xml:space="preserve">Yan-Ming Lin </w:t>
            </w:r>
            <w:r w:rsidRPr="003C5F64">
              <w:rPr>
                <w:szCs w:val="14"/>
              </w:rPr>
              <w:t xml:space="preserve">Published: </w:t>
            </w:r>
            <w:r w:rsidR="004169A2">
              <w:rPr>
                <w:szCs w:val="14"/>
                <w:lang w:eastAsia="zh-TW"/>
              </w:rPr>
              <w:t>2026/07/01</w:t>
            </w:r>
          </w:p>
          <w:p w14:paraId="6EF31EF1" w14:textId="77777777" w:rsidR="00822189" w:rsidRPr="003C5F64" w:rsidRDefault="00822189" w:rsidP="000E60BC">
            <w:pPr>
              <w:pStyle w:val="MDPI72copyright"/>
              <w:rPr>
                <w:rFonts w:eastAsia="DengXian"/>
                <w:noProof w:val="0"/>
                <w:lang w:val="en-US" w:bidi="en-US"/>
              </w:rPr>
            </w:pPr>
            <w:r w:rsidRPr="003C5F64">
              <w:rPr>
                <w:rFonts w:eastAsia="DengXian"/>
                <w:b/>
                <w:noProof w:val="0"/>
                <w:lang w:val="en-US" w:bidi="en-US"/>
              </w:rPr>
              <w:t>Copyright:</w:t>
            </w:r>
            <w:r w:rsidRPr="003C5F64">
              <w:rPr>
                <w:rFonts w:eastAsia="DengXian"/>
                <w:noProof w:val="0"/>
                <w:lang w:val="en-US" w:bidi="en-US"/>
              </w:rPr>
              <w:t xml:space="preserve"> © </w:t>
            </w:r>
            <w:r>
              <w:rPr>
                <w:rFonts w:eastAsia="DengXian"/>
                <w:noProof w:val="0"/>
                <w:lang w:val="en-US" w:bidi="en-US"/>
              </w:rPr>
              <w:t>2026</w:t>
            </w:r>
            <w:r w:rsidRPr="003C5F64">
              <w:rPr>
                <w:rFonts w:eastAsia="DengXian"/>
                <w:noProof w:val="0"/>
                <w:lang w:val="en-US" w:bidi="en-US"/>
              </w:rPr>
              <w:t xml:space="preserve"> by the authors. Submitted for possible open access publication under the terms and conditions of the </w:t>
            </w:r>
            <w:hyperlink r:id="rId7" w:history="1">
              <w:r w:rsidRPr="00822189">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4BBB811F" w14:textId="77777777" w:rsidR="004169A2" w:rsidRPr="003C5F64" w:rsidRDefault="004169A2" w:rsidP="004169A2">
      <w:pPr>
        <w:pStyle w:val="MDPI16affiliation"/>
        <w:spacing w:before="120"/>
      </w:pPr>
      <w:r>
        <w:rPr>
          <w:vertAlign w:val="superscript"/>
        </w:rPr>
        <w:t>1</w:t>
      </w:r>
      <w:r>
        <w:tab/>
        <w:t>Soochow University, Taipei, Taiwan</w:t>
      </w:r>
    </w:p>
    <w:p w14:paraId="73556BFC" w14:textId="77777777" w:rsidR="004169A2" w:rsidRPr="003C5F64" w:rsidRDefault="004169A2" w:rsidP="004169A2">
      <w:pPr>
        <w:pStyle w:val="MDPI16affiliation"/>
      </w:pPr>
      <w:r>
        <w:rPr>
          <w:vertAlign w:val="superscript"/>
        </w:rPr>
        <w:t>a</w:t>
      </w:r>
      <w:r>
        <w:tab/>
        <w:t>imyanming@gmail.com</w:t>
      </w:r>
    </w:p>
    <w:p w14:paraId="2F1C87B4" w14:textId="77777777" w:rsidR="004169A2" w:rsidRPr="003C5F64" w:rsidRDefault="004169A2" w:rsidP="004169A2">
      <w:pPr>
        <w:pStyle w:val="MDPI16affiliation"/>
      </w:pPr>
      <w:r>
        <w:rPr>
          <w:vertAlign w:val="superscript"/>
        </w:rPr>
        <w:t>b</w:t>
      </w:r>
      <w:r>
        <w:tab/>
        <w:t>tchsu@scu.edu.tw</w:t>
      </w:r>
    </w:p>
    <w:p w14:paraId="748EC01B" w14:textId="77777777" w:rsidR="004169A2" w:rsidRPr="003C5F64" w:rsidRDefault="004169A2" w:rsidP="004169A2">
      <w:pPr>
        <w:pStyle w:val="MDPI16affiliation"/>
      </w:pPr>
      <w:r>
        <w:t>*</w:t>
      </w:r>
      <w:r>
        <w:tab/>
        <w:t>Correspondence: tchsu@scu.edu.tw</w:t>
      </w:r>
    </w:p>
    <w:p w14:paraId="04193BF0" w14:textId="77777777" w:rsidR="00FE3423" w:rsidRPr="00FE3423" w:rsidRDefault="00350C6E" w:rsidP="00FE3423">
      <w:pPr>
        <w:pStyle w:val="MDPI17abstract"/>
        <w:jc w:val="left"/>
        <w:rPr>
          <w:b/>
          <w:szCs w:val="18"/>
        </w:rPr>
      </w:pPr>
      <w:r w:rsidRPr="00FE3423">
        <w:rPr>
          <w:b/>
          <w:szCs w:val="18"/>
        </w:rPr>
        <w:t>Abstract</w:t>
      </w:r>
    </w:p>
    <w:p w14:paraId="2BDC7E11" w14:textId="77777777" w:rsidR="004169A2" w:rsidRPr="003C5F64" w:rsidRDefault="004169A2" w:rsidP="004169A2">
      <w:pPr>
        <w:pStyle w:val="MDPI17abstract"/>
        <w:spacing w:before="0" w:after="0"/>
        <w:rPr>
          <w:szCs w:val="18"/>
        </w:rPr>
      </w:pPr>
      <w:r>
        <w:t xml:space="preserve">Remote telepresence control of mobile robots in constrained environments demands low-latency command pipelines, intuitive human-machine interfaces, and dependable failsafe mechanisms. However, existing systems either rely on resource-intensive onboard AI or physically taxing gesture modalities that induce upper limb fatigue in operators. This ergonomic fatigue, caused by holding an arm outstretched without support for extended periods, is a well-documented barrier to sustained gesture interface adoption. This paper presents an Edge-Host Decoupled architecture for a six-directional omnidirectional vehicle based on </w:t>
      </w:r>
      <w:proofErr w:type="spellStart"/>
      <w:r>
        <w:t>omniwheels</w:t>
      </w:r>
      <w:proofErr w:type="spellEnd"/>
      <w:r>
        <w:t xml:space="preserve">, deployed on an extremely resource-constrained Raspberry Pi 1 Model B+ (700 MHz, 512 MB RAM). All AI inference is offloaded to a host machine running Google </w:t>
      </w:r>
      <w:proofErr w:type="spellStart"/>
      <w:r>
        <w:t>MediaPipe</w:t>
      </w:r>
      <w:proofErr w:type="spellEnd"/>
      <w:r>
        <w:t xml:space="preserve">, which maps single-hand finger-count micro-gestures — performed with the arm resting flat on a surface — to holonomic motion commands (forward, backward, left, right, clockwise, counter-clockwise). A latch-state machine locks each command after three consecutive confirmation frames, allowing the operator to remove their hand entirely while the vehicle continues executing the </w:t>
      </w:r>
      <w:proofErr w:type="spellStart"/>
      <w:r>
        <w:t>manoeuvre</w:t>
      </w:r>
      <w:proofErr w:type="spellEnd"/>
      <w:r>
        <w:t xml:space="preserve">. Dependability is enforced by a UDP watchdog that autonomously halts the vehicle within 533 </w:t>
      </w:r>
      <w:proofErr w:type="spellStart"/>
      <w:r>
        <w:t>ms</w:t>
      </w:r>
      <w:proofErr w:type="spellEnd"/>
      <w:r>
        <w:t xml:space="preserve"> of communication loss. Experimental evaluation demonstrates a gesture recognition accuracy of 98.1% across eight gesture classes and an end-to-end command latency of 1260 </w:t>
      </w:r>
      <w:proofErr w:type="spellStart"/>
      <w:r>
        <w:t>ms.</w:t>
      </w:r>
      <w:proofErr w:type="spellEnd"/>
      <w:r>
        <w:t xml:space="preserve"> The proposed system proves that dependable, zero-fatigue telepresence control is achievable even on decade-old edge hardware. The mobile base is designed as the locomotion layer for integration with robotic arm systems, targeting industrial logistics and inspection applications.</w:t>
      </w:r>
    </w:p>
    <w:p w14:paraId="18E66C83" w14:textId="3F7C270B" w:rsidR="00350C6E" w:rsidRPr="004169A2" w:rsidRDefault="00350C6E" w:rsidP="004169A2">
      <w:pPr>
        <w:pStyle w:val="MDPI18keywords"/>
        <w:rPr>
          <w:szCs w:val="18"/>
          <w:lang w:eastAsia="zh-TW"/>
        </w:rPr>
      </w:pPr>
      <w:r w:rsidRPr="003C5F64">
        <w:rPr>
          <w:b/>
          <w:szCs w:val="18"/>
        </w:rPr>
        <w:t xml:space="preserve">Keywords: </w:t>
      </w:r>
      <w:r w:rsidR="004169A2">
        <w:t xml:space="preserve">Telepresence Robotics; Hand Gesture Recognition; Edge Computing; </w:t>
      </w:r>
      <w:proofErr w:type="spellStart"/>
      <w:r w:rsidR="004169A2">
        <w:t>Omniwheel</w:t>
      </w:r>
      <w:proofErr w:type="spellEnd"/>
      <w:r w:rsidR="004169A2">
        <w:t xml:space="preserve"> Robot; Dependable Systems</w:t>
      </w:r>
    </w:p>
    <w:p w14:paraId="5ADDA7FE" w14:textId="77777777" w:rsidR="006B57F5" w:rsidRPr="003C5F64" w:rsidRDefault="006B57F5" w:rsidP="00436782">
      <w:pPr>
        <w:pStyle w:val="MDPI21heading1"/>
      </w:pPr>
      <w:r w:rsidRPr="003C5F64">
        <w:rPr>
          <w:lang w:eastAsia="zh-CN"/>
        </w:rPr>
        <w:t xml:space="preserve">1. </w:t>
      </w:r>
      <w:r w:rsidRPr="003C5F64">
        <w:t>Introduction</w:t>
      </w:r>
    </w:p>
    <w:p w14:paraId="0482A347" w14:textId="77777777" w:rsidR="006B57F5" w:rsidRPr="003C5F64" w:rsidRDefault="006B57F5" w:rsidP="00436782">
      <w:pPr>
        <w:pStyle w:val="MDPI31text"/>
      </w:pPr>
      <w:bookmarkStart w:id="0" w:name="OLE_LINK2"/>
      <w:bookmarkStart w:id="1" w:name="OLE_LINK1"/>
      <w:r w:rsidRPr="003C5F64">
        <w:t xml:space="preserve">The introduction should briefly place the study in a broad context and define the purpose of the work and its significance. </w:t>
      </w:r>
    </w:p>
    <w:p w14:paraId="22BE92C4" w14:textId="77777777" w:rsidR="006B57F5" w:rsidRPr="003C5F64" w:rsidRDefault="006B57F5" w:rsidP="00436782">
      <w:pPr>
        <w:pStyle w:val="MDPI31text"/>
      </w:pPr>
      <w:r w:rsidRPr="003C5F64">
        <w:t xml:space="preserve">For papers that report original research, you should use the titles “Materials and Methods”, “Results”, “Discussion” and “Conclusions” (optional). </w:t>
      </w:r>
    </w:p>
    <w:bookmarkEnd w:id="0"/>
    <w:bookmarkEnd w:id="1"/>
    <w:p w14:paraId="041136FC" w14:textId="77777777" w:rsidR="006B57F5" w:rsidRPr="003C5F64" w:rsidRDefault="006B57F5" w:rsidP="00436782">
      <w:pPr>
        <w:pStyle w:val="MDPI21heading1"/>
        <w:rPr>
          <w:rFonts w:eastAsia="SimSun"/>
          <w:lang w:eastAsia="zh-CN"/>
        </w:rPr>
      </w:pPr>
      <w:r w:rsidRPr="003C5F64">
        <w:rPr>
          <w:lang w:eastAsia="zh-CN"/>
        </w:rPr>
        <w:t xml:space="preserve">2. </w:t>
      </w:r>
      <w:r w:rsidRPr="003C5F64">
        <w:t>Section (Heading 1)</w:t>
      </w:r>
    </w:p>
    <w:p w14:paraId="2377037E" w14:textId="77777777" w:rsidR="006B57F5" w:rsidRPr="003C5F64" w:rsidRDefault="006B57F5" w:rsidP="00436782">
      <w:pPr>
        <w:pStyle w:val="MDPI31text"/>
      </w:pPr>
      <w:r w:rsidRPr="003C5F64">
        <w:rPr>
          <w:lang w:eastAsia="en-US"/>
        </w:rPr>
        <w:lastRenderedPageBreak/>
        <w:t>Main text paragraph (</w:t>
      </w:r>
      <w:proofErr w:type="spellStart"/>
      <w:r w:rsidRPr="003C5F64">
        <w:rPr>
          <w:lang w:eastAsia="en-US"/>
        </w:rPr>
        <w:t>M_Text</w:t>
      </w:r>
      <w:proofErr w:type="spellEnd"/>
      <w:r w:rsidRPr="003C5F64">
        <w:rPr>
          <w:lang w:eastAsia="en-US"/>
        </w:rPr>
        <w:t>).</w:t>
      </w:r>
    </w:p>
    <w:p w14:paraId="27CDB71E" w14:textId="77777777" w:rsidR="006B57F5" w:rsidRPr="003C5F64" w:rsidRDefault="006B57F5" w:rsidP="00436782">
      <w:pPr>
        <w:pStyle w:val="MDPI31text"/>
        <w:rPr>
          <w:spacing w:val="-2"/>
        </w:rPr>
      </w:pPr>
      <w:r w:rsidRPr="003C5F64">
        <w:rPr>
          <w:lang w:eastAsia="en-US"/>
        </w:rPr>
        <w:t>Main text paragraph (</w:t>
      </w:r>
      <w:proofErr w:type="spellStart"/>
      <w:r w:rsidRPr="003C5F64">
        <w:rPr>
          <w:lang w:eastAsia="en-US"/>
        </w:rPr>
        <w:t>M_Text</w:t>
      </w:r>
      <w:proofErr w:type="spellEnd"/>
      <w:r w:rsidRPr="003C5F64">
        <w:rPr>
          <w:lang w:eastAsia="en-US"/>
        </w:rPr>
        <w:t>).</w:t>
      </w:r>
    </w:p>
    <w:p w14:paraId="19F6B22C" w14:textId="77777777" w:rsidR="006B57F5" w:rsidRPr="003C5F64" w:rsidRDefault="006B57F5" w:rsidP="00436782">
      <w:pPr>
        <w:pStyle w:val="MDPI21heading1"/>
      </w:pPr>
      <w:r w:rsidRPr="003C5F64">
        <w:t>3. Section (Heading 1)</w:t>
      </w:r>
    </w:p>
    <w:p w14:paraId="281E0546" w14:textId="77777777" w:rsidR="006B57F5" w:rsidRPr="003C5F64" w:rsidRDefault="006B57F5" w:rsidP="00436782">
      <w:pPr>
        <w:pStyle w:val="MDPI31text"/>
      </w:pPr>
      <w:r w:rsidRPr="003C5F64">
        <w:rPr>
          <w:lang w:eastAsia="en-US"/>
        </w:rPr>
        <w:t>Main text paragraph (</w:t>
      </w:r>
      <w:proofErr w:type="spellStart"/>
      <w:r w:rsidRPr="003C5F64">
        <w:rPr>
          <w:lang w:eastAsia="en-US"/>
        </w:rPr>
        <w:t>M_Text</w:t>
      </w:r>
      <w:proofErr w:type="spellEnd"/>
      <w:r w:rsidRPr="003C5F64">
        <w:rPr>
          <w:lang w:eastAsia="en-US"/>
        </w:rPr>
        <w:t>).</w:t>
      </w:r>
    </w:p>
    <w:p w14:paraId="22BD0641" w14:textId="77777777" w:rsidR="00350C6E" w:rsidRPr="003C5F64" w:rsidRDefault="00350C6E" w:rsidP="00436782">
      <w:pPr>
        <w:pStyle w:val="MDPI22heading2"/>
        <w:spacing w:before="240"/>
        <w:rPr>
          <w:noProof w:val="0"/>
        </w:rPr>
      </w:pPr>
      <w:r w:rsidRPr="003C5F64">
        <w:rPr>
          <w:noProof w:val="0"/>
        </w:rPr>
        <w:t>3.1. Subsection</w:t>
      </w:r>
    </w:p>
    <w:p w14:paraId="48A5AB74" w14:textId="77777777" w:rsidR="00350C6E" w:rsidRPr="003C5F64" w:rsidRDefault="00350C6E" w:rsidP="00436782">
      <w:pPr>
        <w:pStyle w:val="MDPI23heading3"/>
      </w:pPr>
      <w:r w:rsidRPr="003C5F64">
        <w:t>3.1.1. Subsubsection</w:t>
      </w:r>
    </w:p>
    <w:p w14:paraId="16AF51B1" w14:textId="77777777" w:rsidR="006B57F5" w:rsidRPr="003C5F64" w:rsidRDefault="00350C6E" w:rsidP="00436782">
      <w:pPr>
        <w:pStyle w:val="MDPI35textbeforelist"/>
      </w:pPr>
      <w:r w:rsidRPr="003C5F64">
        <w:t>Bulleted lists look like this:</w:t>
      </w:r>
    </w:p>
    <w:p w14:paraId="5EDDB0E4" w14:textId="77777777" w:rsidR="00350C6E" w:rsidRPr="003C5F64" w:rsidRDefault="00350C6E" w:rsidP="00436782">
      <w:pPr>
        <w:pStyle w:val="MDPI38bullet"/>
        <w:spacing w:before="60"/>
      </w:pPr>
      <w:r w:rsidRPr="003C5F64">
        <w:t>F</w:t>
      </w:r>
      <w:r w:rsidR="003A71C4" w:rsidRPr="003C5F64">
        <w:t>irst bullet;</w:t>
      </w:r>
    </w:p>
    <w:p w14:paraId="79D80081" w14:textId="77777777" w:rsidR="00350C6E" w:rsidRPr="003C5F64" w:rsidRDefault="00350C6E" w:rsidP="00436782">
      <w:pPr>
        <w:pStyle w:val="MDPI38bullet"/>
      </w:pPr>
      <w:r w:rsidRPr="003C5F64">
        <w:t>S</w:t>
      </w:r>
      <w:r w:rsidR="003A71C4" w:rsidRPr="003C5F64">
        <w:t>econd bullet;</w:t>
      </w:r>
    </w:p>
    <w:p w14:paraId="6E98415B" w14:textId="77777777" w:rsidR="00350C6E" w:rsidRPr="003C5F64" w:rsidRDefault="00350C6E" w:rsidP="00436782">
      <w:pPr>
        <w:pStyle w:val="MDPI38bullet"/>
        <w:spacing w:after="60"/>
      </w:pPr>
      <w:r w:rsidRPr="003C5F64">
        <w:t>T</w:t>
      </w:r>
      <w:r w:rsidR="003A71C4" w:rsidRPr="003C5F64">
        <w:t>hird bullet.</w:t>
      </w:r>
    </w:p>
    <w:p w14:paraId="621040DC" w14:textId="77777777" w:rsidR="00350C6E" w:rsidRPr="003C5F64" w:rsidRDefault="00350C6E" w:rsidP="00436782">
      <w:pPr>
        <w:pStyle w:val="MDPI35textbeforelist"/>
      </w:pPr>
      <w:r w:rsidRPr="003C5F64">
        <w:t>Numbered lists can be added as follows:</w:t>
      </w:r>
    </w:p>
    <w:p w14:paraId="24951B0E" w14:textId="77777777" w:rsidR="00350C6E" w:rsidRPr="003C5F64" w:rsidRDefault="00350C6E" w:rsidP="00436782">
      <w:pPr>
        <w:pStyle w:val="MDPI37itemize"/>
        <w:spacing w:before="60"/>
      </w:pPr>
      <w:r w:rsidRPr="003C5F64">
        <w:t>F</w:t>
      </w:r>
      <w:r w:rsidR="003A71C4" w:rsidRPr="003C5F64">
        <w:t>irst item;</w:t>
      </w:r>
    </w:p>
    <w:p w14:paraId="073BA77B" w14:textId="77777777" w:rsidR="00350C6E" w:rsidRPr="003C5F64" w:rsidRDefault="00350C6E" w:rsidP="00436782">
      <w:pPr>
        <w:pStyle w:val="MDPI37itemize"/>
      </w:pPr>
      <w:r w:rsidRPr="003C5F64">
        <w:t>S</w:t>
      </w:r>
      <w:r w:rsidR="003A71C4" w:rsidRPr="003C5F64">
        <w:t>econd item;</w:t>
      </w:r>
    </w:p>
    <w:p w14:paraId="1694C06D" w14:textId="77777777" w:rsidR="00350C6E" w:rsidRPr="003C5F64" w:rsidRDefault="00350C6E" w:rsidP="00436782">
      <w:pPr>
        <w:pStyle w:val="MDPI37itemize"/>
        <w:spacing w:after="60"/>
      </w:pPr>
      <w:r w:rsidRPr="003C5F64">
        <w:t>T</w:t>
      </w:r>
      <w:r w:rsidR="003A71C4" w:rsidRPr="003C5F64">
        <w:t>hird item.</w:t>
      </w:r>
    </w:p>
    <w:p w14:paraId="63A6C58D" w14:textId="77777777" w:rsidR="00350C6E" w:rsidRPr="003C5F64" w:rsidRDefault="00350C6E" w:rsidP="00436782">
      <w:pPr>
        <w:pStyle w:val="MDPI31text"/>
      </w:pPr>
      <w:r w:rsidRPr="003C5F64">
        <w:t>The text continues here.</w:t>
      </w:r>
    </w:p>
    <w:p w14:paraId="0FF595A8" w14:textId="77777777" w:rsidR="00350C6E" w:rsidRPr="003C5F64" w:rsidRDefault="00350C6E" w:rsidP="00436782">
      <w:pPr>
        <w:pStyle w:val="MDPI22heading2"/>
        <w:spacing w:before="0"/>
        <w:rPr>
          <w:noProof w:val="0"/>
        </w:rPr>
      </w:pPr>
      <w:bookmarkStart w:id="2" w:name="page2"/>
      <w:bookmarkEnd w:id="2"/>
      <w:r w:rsidRPr="003C5F64">
        <w:rPr>
          <w:noProof w:val="0"/>
        </w:rPr>
        <w:t>3.2. Figures, Tables and Schemes</w:t>
      </w:r>
    </w:p>
    <w:p w14:paraId="5B7B02EE" w14:textId="77777777" w:rsidR="00350C6E" w:rsidRPr="003C5F64" w:rsidRDefault="00350C6E" w:rsidP="00436782">
      <w:pPr>
        <w:pStyle w:val="MDPI31text"/>
      </w:pPr>
      <w:r w:rsidRPr="003C5F64">
        <w:t xml:space="preserve">All figures and tables should be cited in the main text as </w:t>
      </w:r>
      <w:r w:rsidR="00970E2B" w:rsidRPr="003C5F64">
        <w:t>Figure 1, Table 1, etc.</w:t>
      </w:r>
    </w:p>
    <w:p w14:paraId="192C4772" w14:textId="77777777" w:rsidR="00350C6E" w:rsidRPr="003C5F64" w:rsidRDefault="00465779" w:rsidP="006872AF">
      <w:pPr>
        <w:pStyle w:val="MDPI52figure"/>
        <w:ind w:left="2608"/>
        <w:jc w:val="left"/>
        <w:rPr>
          <w:b/>
        </w:rPr>
      </w:pPr>
      <w:r w:rsidRPr="003C5F64">
        <w:rPr>
          <w:b/>
          <w:noProof/>
          <w:snapToGrid/>
        </w:rPr>
        <w:drawing>
          <wp:inline distT="0" distB="0" distL="0" distR="0" wp14:anchorId="408BD665" wp14:editId="3C34C55F">
            <wp:extent cx="2804912" cy="816365"/>
            <wp:effectExtent l="0" t="0" r="0" b="3175"/>
            <wp:docPr id="80431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14063" name="Picture 1"/>
                    <pic:cNvPicPr/>
                  </pic:nvPicPr>
                  <pic:blipFill>
                    <a:blip r:embed="rId8"/>
                    <a:stretch>
                      <a:fillRect/>
                    </a:stretch>
                  </pic:blipFill>
                  <pic:spPr>
                    <a:xfrm>
                      <a:off x="0" y="0"/>
                      <a:ext cx="2804912" cy="816365"/>
                    </a:xfrm>
                    <a:prstGeom prst="rect">
                      <a:avLst/>
                    </a:prstGeom>
                  </pic:spPr>
                </pic:pic>
              </a:graphicData>
            </a:graphic>
          </wp:inline>
        </w:drawing>
      </w:r>
    </w:p>
    <w:p w14:paraId="52BD91DE" w14:textId="77777777" w:rsidR="00350C6E" w:rsidRPr="003C5F64" w:rsidRDefault="00350C6E" w:rsidP="00436782">
      <w:pPr>
        <w:pStyle w:val="MDPI51figurecaption"/>
        <w:jc w:val="both"/>
      </w:pPr>
      <w:r w:rsidRPr="003C5F64">
        <w:rPr>
          <w:b/>
        </w:rPr>
        <w:t xml:space="preserve">Figure 1. </w:t>
      </w:r>
      <w:r w:rsidR="003A71C4" w:rsidRPr="003C5F64">
        <w:t>This is a figure.</w:t>
      </w:r>
      <w:r w:rsidRPr="003C5F64">
        <w:t xml:space="preserve"> Schemes follow the same formatting.</w:t>
      </w:r>
    </w:p>
    <w:p w14:paraId="4D91C6FE" w14:textId="77777777" w:rsidR="00350C6E" w:rsidRPr="003C5F64" w:rsidRDefault="00350C6E" w:rsidP="00436782">
      <w:pPr>
        <w:pStyle w:val="MDPI41tablecaption"/>
        <w:spacing w:before="120" w:after="240"/>
        <w:jc w:val="both"/>
      </w:pPr>
      <w:r w:rsidRPr="003C5F64">
        <w:rPr>
          <w:b/>
        </w:rPr>
        <w:t>Table 1.</w:t>
      </w:r>
      <w:r w:rsidRPr="003C5F64">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350C6E" w:rsidRPr="003C5F64" w14:paraId="75AB207A" w14:textId="77777777" w:rsidTr="00E62385">
        <w:tc>
          <w:tcPr>
            <w:tcW w:w="2619" w:type="dxa"/>
            <w:tcBorders>
              <w:bottom w:val="single" w:sz="4" w:space="0" w:color="auto"/>
            </w:tcBorders>
            <w:vAlign w:val="center"/>
          </w:tcPr>
          <w:p w14:paraId="6C8BD3D7" w14:textId="77777777" w:rsidR="00350C6E" w:rsidRPr="003C5F64" w:rsidRDefault="00350C6E" w:rsidP="00AD6DF9">
            <w:pPr>
              <w:pStyle w:val="MDPI42tablebody"/>
              <w:spacing w:line="240" w:lineRule="auto"/>
              <w:rPr>
                <w:b/>
                <w:snapToGrid/>
              </w:rPr>
            </w:pPr>
            <w:r w:rsidRPr="003C5F64">
              <w:rPr>
                <w:b/>
                <w:snapToGrid/>
              </w:rPr>
              <w:t>Title 1</w:t>
            </w:r>
          </w:p>
        </w:tc>
        <w:tc>
          <w:tcPr>
            <w:tcW w:w="2619" w:type="dxa"/>
            <w:tcBorders>
              <w:bottom w:val="single" w:sz="4" w:space="0" w:color="auto"/>
            </w:tcBorders>
            <w:vAlign w:val="center"/>
          </w:tcPr>
          <w:p w14:paraId="4B4AC994" w14:textId="77777777" w:rsidR="00350C6E" w:rsidRPr="003C5F64" w:rsidRDefault="00350C6E" w:rsidP="00AD6DF9">
            <w:pPr>
              <w:pStyle w:val="MDPI42tablebody"/>
              <w:spacing w:line="240" w:lineRule="auto"/>
              <w:rPr>
                <w:b/>
                <w:snapToGrid/>
              </w:rPr>
            </w:pPr>
            <w:r w:rsidRPr="003C5F64">
              <w:rPr>
                <w:b/>
                <w:snapToGrid/>
              </w:rPr>
              <w:t>Title 2</w:t>
            </w:r>
          </w:p>
        </w:tc>
        <w:tc>
          <w:tcPr>
            <w:tcW w:w="2619" w:type="dxa"/>
            <w:tcBorders>
              <w:bottom w:val="single" w:sz="4" w:space="0" w:color="auto"/>
            </w:tcBorders>
            <w:vAlign w:val="center"/>
          </w:tcPr>
          <w:p w14:paraId="0F2410F4" w14:textId="77777777" w:rsidR="00350C6E" w:rsidRPr="003C5F64" w:rsidRDefault="00350C6E" w:rsidP="00AD6DF9">
            <w:pPr>
              <w:pStyle w:val="MDPI42tablebody"/>
              <w:spacing w:line="240" w:lineRule="auto"/>
              <w:rPr>
                <w:b/>
                <w:snapToGrid/>
              </w:rPr>
            </w:pPr>
            <w:r w:rsidRPr="003C5F64">
              <w:rPr>
                <w:b/>
                <w:snapToGrid/>
              </w:rPr>
              <w:t>Title 3</w:t>
            </w:r>
          </w:p>
        </w:tc>
      </w:tr>
      <w:tr w:rsidR="00350C6E" w:rsidRPr="003C5F64" w14:paraId="1CC906F8" w14:textId="77777777" w:rsidTr="00E62385">
        <w:tc>
          <w:tcPr>
            <w:tcW w:w="2619" w:type="dxa"/>
            <w:vAlign w:val="center"/>
          </w:tcPr>
          <w:p w14:paraId="4109DF3B" w14:textId="77777777" w:rsidR="00350C6E" w:rsidRPr="003C5F64" w:rsidRDefault="00350C6E" w:rsidP="00AD6DF9">
            <w:pPr>
              <w:pStyle w:val="MDPI42tablebody"/>
              <w:spacing w:line="240" w:lineRule="auto"/>
            </w:pPr>
            <w:r w:rsidRPr="003C5F64">
              <w:t>entry 1</w:t>
            </w:r>
          </w:p>
        </w:tc>
        <w:tc>
          <w:tcPr>
            <w:tcW w:w="2619" w:type="dxa"/>
            <w:vAlign w:val="center"/>
          </w:tcPr>
          <w:p w14:paraId="32C5BE77" w14:textId="77777777" w:rsidR="00350C6E" w:rsidRPr="003C5F64" w:rsidRDefault="00350C6E" w:rsidP="00AD6DF9">
            <w:pPr>
              <w:pStyle w:val="MDPI42tablebody"/>
              <w:spacing w:line="240" w:lineRule="auto"/>
            </w:pPr>
            <w:r w:rsidRPr="003C5F64">
              <w:t>data</w:t>
            </w:r>
          </w:p>
        </w:tc>
        <w:tc>
          <w:tcPr>
            <w:tcW w:w="2619" w:type="dxa"/>
            <w:vAlign w:val="center"/>
          </w:tcPr>
          <w:p w14:paraId="6728A183" w14:textId="77777777" w:rsidR="00350C6E" w:rsidRPr="003C5F64" w:rsidRDefault="00350C6E" w:rsidP="00AD6DF9">
            <w:pPr>
              <w:pStyle w:val="MDPI42tablebody"/>
              <w:spacing w:line="240" w:lineRule="auto"/>
            </w:pPr>
            <w:r w:rsidRPr="003C5F64">
              <w:t>data</w:t>
            </w:r>
          </w:p>
        </w:tc>
      </w:tr>
      <w:tr w:rsidR="00350C6E" w:rsidRPr="003C5F64" w14:paraId="16FE9817" w14:textId="77777777" w:rsidTr="00E62385">
        <w:tc>
          <w:tcPr>
            <w:tcW w:w="2619" w:type="dxa"/>
            <w:vAlign w:val="center"/>
          </w:tcPr>
          <w:p w14:paraId="671D0C8B" w14:textId="77777777" w:rsidR="00350C6E" w:rsidRPr="003C5F64" w:rsidRDefault="00350C6E" w:rsidP="00AD6DF9">
            <w:pPr>
              <w:pStyle w:val="MDPI42tablebody"/>
              <w:spacing w:line="240" w:lineRule="auto"/>
            </w:pPr>
            <w:r w:rsidRPr="003C5F64">
              <w:t>entry 2</w:t>
            </w:r>
          </w:p>
        </w:tc>
        <w:tc>
          <w:tcPr>
            <w:tcW w:w="2619" w:type="dxa"/>
            <w:vAlign w:val="center"/>
          </w:tcPr>
          <w:p w14:paraId="60771007" w14:textId="77777777" w:rsidR="00350C6E" w:rsidRPr="003C5F64" w:rsidRDefault="00350C6E" w:rsidP="00AD6DF9">
            <w:pPr>
              <w:pStyle w:val="MDPI42tablebody"/>
              <w:spacing w:line="240" w:lineRule="auto"/>
            </w:pPr>
            <w:r w:rsidRPr="003C5F64">
              <w:t>data</w:t>
            </w:r>
          </w:p>
        </w:tc>
        <w:tc>
          <w:tcPr>
            <w:tcW w:w="2619" w:type="dxa"/>
            <w:vAlign w:val="center"/>
          </w:tcPr>
          <w:p w14:paraId="52AECD16" w14:textId="77777777" w:rsidR="00350C6E" w:rsidRPr="003C5F64" w:rsidRDefault="00350C6E" w:rsidP="00AD6DF9">
            <w:pPr>
              <w:pStyle w:val="MDPI42tablebody"/>
              <w:spacing w:line="240" w:lineRule="auto"/>
            </w:pPr>
            <w:r w:rsidRPr="003C5F64">
              <w:t xml:space="preserve">data </w:t>
            </w:r>
            <w:r w:rsidRPr="003C5F64">
              <w:rPr>
                <w:vertAlign w:val="superscript"/>
              </w:rPr>
              <w:t>1</w:t>
            </w:r>
          </w:p>
        </w:tc>
      </w:tr>
    </w:tbl>
    <w:p w14:paraId="401D6EB1" w14:textId="77777777" w:rsidR="00350C6E" w:rsidRPr="003C5F64" w:rsidRDefault="00350C6E" w:rsidP="00436782">
      <w:pPr>
        <w:pStyle w:val="MDPI43tablefooter"/>
      </w:pPr>
      <w:r w:rsidRPr="003C5F64">
        <w:rPr>
          <w:vertAlign w:val="superscript"/>
        </w:rPr>
        <w:t>1</w:t>
      </w:r>
      <w:r w:rsidRPr="003C5F64">
        <w:t xml:space="preserve"> Tables may have a footer.</w:t>
      </w:r>
    </w:p>
    <w:p w14:paraId="442C48F4" w14:textId="77777777" w:rsidR="00350C6E" w:rsidRPr="003C5F64" w:rsidRDefault="00350C6E" w:rsidP="00FE3423">
      <w:pPr>
        <w:pStyle w:val="MDPI31text"/>
        <w:spacing w:before="240" w:after="240"/>
      </w:pPr>
      <w:r w:rsidRPr="003C5F64">
        <w:t xml:space="preserve">The text continues here (Figure </w:t>
      </w:r>
      <w:r w:rsidR="003A71C4" w:rsidRPr="003C5F64">
        <w:t xml:space="preserve">2 and </w:t>
      </w:r>
      <w:r w:rsidRPr="003C5F64">
        <w:t>Table 2).</w:t>
      </w:r>
    </w:p>
    <w:tbl>
      <w:tblPr>
        <w:tblW w:w="0" w:type="auto"/>
        <w:jc w:val="center"/>
        <w:tblLook w:val="0000" w:firstRow="0" w:lastRow="0" w:firstColumn="0" w:lastColumn="0" w:noHBand="0" w:noVBand="0"/>
      </w:tblPr>
      <w:tblGrid>
        <w:gridCol w:w="4057"/>
        <w:gridCol w:w="4268"/>
      </w:tblGrid>
      <w:tr w:rsidR="00350C6E" w:rsidRPr="003C5F64" w14:paraId="398BE6B1" w14:textId="77777777" w:rsidTr="00AD6DF9">
        <w:trPr>
          <w:jc w:val="center"/>
        </w:trPr>
        <w:tc>
          <w:tcPr>
            <w:tcW w:w="4057" w:type="dxa"/>
            <w:vAlign w:val="center"/>
          </w:tcPr>
          <w:p w14:paraId="71F78B82" w14:textId="77777777" w:rsidR="00350C6E" w:rsidRPr="003C5F64" w:rsidRDefault="00B82B14" w:rsidP="004A2A89">
            <w:pPr>
              <w:pStyle w:val="MDPI52figure"/>
              <w:spacing w:before="0"/>
            </w:pPr>
            <w:r w:rsidRPr="003C5F64">
              <w:rPr>
                <w:noProof/>
              </w:rPr>
              <w:drawing>
                <wp:inline distT="0" distB="0" distL="0" distR="0" wp14:anchorId="30BEE21B" wp14:editId="25F4ED24">
                  <wp:extent cx="1918009" cy="1918009"/>
                  <wp:effectExtent l="0" t="0" r="6350" b="6350"/>
                  <wp:docPr id="3"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1114" cy="1921114"/>
                          </a:xfrm>
                          <a:prstGeom prst="rect">
                            <a:avLst/>
                          </a:prstGeom>
                          <a:solidFill>
                            <a:srgbClr val="FFFFFF"/>
                          </a:solidFill>
                          <a:ln>
                            <a:noFill/>
                          </a:ln>
                        </pic:spPr>
                      </pic:pic>
                    </a:graphicData>
                  </a:graphic>
                </wp:inline>
              </w:drawing>
            </w:r>
          </w:p>
        </w:tc>
        <w:tc>
          <w:tcPr>
            <w:tcW w:w="4268" w:type="dxa"/>
          </w:tcPr>
          <w:p w14:paraId="40AFF662" w14:textId="77777777" w:rsidR="00350C6E" w:rsidRPr="003C5F64" w:rsidRDefault="00B82B14" w:rsidP="004A2A89">
            <w:pPr>
              <w:pStyle w:val="MDPI52figure"/>
              <w:spacing w:before="0"/>
            </w:pPr>
            <w:r w:rsidRPr="003C5F64">
              <w:rPr>
                <w:noProof/>
              </w:rPr>
              <w:drawing>
                <wp:inline distT="0" distB="0" distL="0" distR="0" wp14:anchorId="403A54EC" wp14:editId="18D8A938">
                  <wp:extent cx="1962614" cy="1962614"/>
                  <wp:effectExtent l="0" t="0" r="0" b="0"/>
                  <wp:docPr id="4"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0249" cy="1970249"/>
                          </a:xfrm>
                          <a:prstGeom prst="rect">
                            <a:avLst/>
                          </a:prstGeom>
                          <a:solidFill>
                            <a:srgbClr val="FFFFFF"/>
                          </a:solidFill>
                          <a:ln>
                            <a:noFill/>
                          </a:ln>
                        </pic:spPr>
                      </pic:pic>
                    </a:graphicData>
                  </a:graphic>
                </wp:inline>
              </w:drawing>
            </w:r>
          </w:p>
        </w:tc>
      </w:tr>
      <w:tr w:rsidR="00350C6E" w:rsidRPr="003C5F64" w14:paraId="2FE0E6C8" w14:textId="77777777" w:rsidTr="00AD6DF9">
        <w:trPr>
          <w:jc w:val="center"/>
        </w:trPr>
        <w:tc>
          <w:tcPr>
            <w:tcW w:w="4057" w:type="dxa"/>
            <w:vAlign w:val="center"/>
          </w:tcPr>
          <w:p w14:paraId="471DED04" w14:textId="77777777" w:rsidR="00350C6E" w:rsidRPr="003C5F64" w:rsidRDefault="00350C6E" w:rsidP="004A2A89">
            <w:pPr>
              <w:pStyle w:val="MDPI42tablebody"/>
            </w:pPr>
            <w:r w:rsidRPr="003C5F64">
              <w:t>(</w:t>
            </w:r>
            <w:r w:rsidRPr="003C5F64">
              <w:rPr>
                <w:b/>
              </w:rPr>
              <w:t>a</w:t>
            </w:r>
            <w:r w:rsidRPr="003C5F64">
              <w:t>)</w:t>
            </w:r>
          </w:p>
        </w:tc>
        <w:tc>
          <w:tcPr>
            <w:tcW w:w="4268" w:type="dxa"/>
          </w:tcPr>
          <w:p w14:paraId="621A8EB0" w14:textId="77777777" w:rsidR="00350C6E" w:rsidRPr="003C5F64" w:rsidRDefault="00350C6E" w:rsidP="004A2A89">
            <w:pPr>
              <w:pStyle w:val="MDPI42tablebody"/>
            </w:pPr>
            <w:r w:rsidRPr="003C5F64">
              <w:t>(</w:t>
            </w:r>
            <w:r w:rsidRPr="003C5F64">
              <w:rPr>
                <w:b/>
              </w:rPr>
              <w:t>b</w:t>
            </w:r>
            <w:r w:rsidRPr="003C5F64">
              <w:t>)</w:t>
            </w:r>
          </w:p>
        </w:tc>
      </w:tr>
    </w:tbl>
    <w:p w14:paraId="62024F43" w14:textId="77777777" w:rsidR="003339F6" w:rsidRPr="003C5F64" w:rsidRDefault="00350C6E" w:rsidP="00436782">
      <w:pPr>
        <w:pStyle w:val="MDPI51figurecaption"/>
        <w:jc w:val="both"/>
      </w:pPr>
      <w:r w:rsidRPr="003C5F64">
        <w:rPr>
          <w:b/>
        </w:rPr>
        <w:lastRenderedPageBreak/>
        <w:t xml:space="preserve">Figure 2. </w:t>
      </w:r>
      <w:r w:rsidR="003A71C4" w:rsidRPr="003C5F64">
        <w:t>This is a figure.</w:t>
      </w:r>
      <w:r w:rsidRPr="003C5F64">
        <w:t xml:space="preserve"> </w:t>
      </w:r>
      <w:r w:rsidR="003A71C4" w:rsidRPr="003C5F64">
        <w:t>Schemes follow another format</w:t>
      </w:r>
      <w:r w:rsidRPr="003C5F64">
        <w:t>. If there are multiple panels, they should be listed as: (</w:t>
      </w:r>
      <w:r w:rsidRPr="003C5F64">
        <w:rPr>
          <w:b/>
        </w:rPr>
        <w:t>a</w:t>
      </w:r>
      <w:r w:rsidRPr="003C5F64">
        <w:t>) Description of what is contained in the first panel; (</w:t>
      </w:r>
      <w:r w:rsidRPr="003C5F64">
        <w:rPr>
          <w:b/>
        </w:rPr>
        <w:t>b</w:t>
      </w:r>
      <w:r w:rsidRPr="003C5F64">
        <w:t>) Description of what is contained in the second panel. Figures should be placed in the main text near to the first time they are cited.</w:t>
      </w:r>
    </w:p>
    <w:p w14:paraId="0DA7978F" w14:textId="77777777" w:rsidR="003339F6" w:rsidRPr="003C5F64" w:rsidRDefault="003339F6">
      <w:pPr>
        <w:spacing w:line="240" w:lineRule="auto"/>
        <w:jc w:val="left"/>
        <w:rPr>
          <w:rFonts w:eastAsia="Times New Roman"/>
          <w:sz w:val="18"/>
          <w:lang w:eastAsia="de-DE" w:bidi="en-US"/>
        </w:rPr>
      </w:pPr>
      <w:r w:rsidRPr="003C5F64">
        <w:br w:type="page"/>
      </w:r>
    </w:p>
    <w:p w14:paraId="716DF0BC" w14:textId="77777777" w:rsidR="00350C6E" w:rsidRPr="003C5F64" w:rsidRDefault="00350C6E" w:rsidP="00436782">
      <w:pPr>
        <w:pStyle w:val="MDPI41tablecaption"/>
        <w:spacing w:before="0"/>
        <w:jc w:val="both"/>
      </w:pPr>
      <w:r w:rsidRPr="003C5F64">
        <w:rPr>
          <w:b/>
        </w:rPr>
        <w:lastRenderedPageBreak/>
        <w:t xml:space="preserve">Table 2. </w:t>
      </w:r>
      <w:r w:rsidRPr="003C5F64">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350C6E" w:rsidRPr="003C5F64" w14:paraId="4CEC8CEA" w14:textId="77777777" w:rsidTr="00436782">
        <w:trPr>
          <w:jc w:val="center"/>
        </w:trPr>
        <w:tc>
          <w:tcPr>
            <w:tcW w:w="3256" w:type="dxa"/>
            <w:tcBorders>
              <w:top w:val="single" w:sz="8" w:space="0" w:color="auto"/>
              <w:bottom w:val="single" w:sz="4" w:space="0" w:color="auto"/>
            </w:tcBorders>
            <w:vAlign w:val="center"/>
          </w:tcPr>
          <w:p w14:paraId="21B94772" w14:textId="77777777" w:rsidR="00350C6E" w:rsidRPr="003C5F64" w:rsidRDefault="00350C6E" w:rsidP="00AD6DF9">
            <w:pPr>
              <w:pStyle w:val="MDPI42tablebody"/>
              <w:rPr>
                <w:b/>
                <w:bCs/>
              </w:rPr>
            </w:pPr>
            <w:r w:rsidRPr="003C5F64">
              <w:rPr>
                <w:b/>
                <w:bCs/>
              </w:rPr>
              <w:t>Title 1</w:t>
            </w:r>
          </w:p>
        </w:tc>
        <w:tc>
          <w:tcPr>
            <w:tcW w:w="2551" w:type="dxa"/>
            <w:tcBorders>
              <w:top w:val="single" w:sz="8" w:space="0" w:color="auto"/>
              <w:bottom w:val="single" w:sz="4" w:space="0" w:color="auto"/>
            </w:tcBorders>
            <w:vAlign w:val="center"/>
          </w:tcPr>
          <w:p w14:paraId="5BF6B0A9" w14:textId="77777777" w:rsidR="00350C6E" w:rsidRPr="003C5F64" w:rsidRDefault="00350C6E" w:rsidP="00AD6DF9">
            <w:pPr>
              <w:pStyle w:val="MDPI42tablebody"/>
              <w:rPr>
                <w:b/>
                <w:bCs/>
              </w:rPr>
            </w:pPr>
            <w:r w:rsidRPr="003C5F64">
              <w:rPr>
                <w:b/>
                <w:bCs/>
              </w:rPr>
              <w:t>Title 2</w:t>
            </w:r>
          </w:p>
        </w:tc>
        <w:tc>
          <w:tcPr>
            <w:tcW w:w="1418" w:type="dxa"/>
            <w:tcBorders>
              <w:top w:val="single" w:sz="8" w:space="0" w:color="auto"/>
              <w:bottom w:val="single" w:sz="4" w:space="0" w:color="auto"/>
            </w:tcBorders>
            <w:vAlign w:val="center"/>
            <w:hideMark/>
          </w:tcPr>
          <w:p w14:paraId="21E431D7" w14:textId="77777777" w:rsidR="00350C6E" w:rsidRPr="003C5F64" w:rsidRDefault="00350C6E" w:rsidP="00AD6DF9">
            <w:pPr>
              <w:pStyle w:val="MDPI42tablebody"/>
              <w:rPr>
                <w:b/>
                <w:bCs/>
              </w:rPr>
            </w:pPr>
            <w:r w:rsidRPr="003C5F64">
              <w:rPr>
                <w:b/>
                <w:bCs/>
              </w:rPr>
              <w:t>Title 3</w:t>
            </w:r>
          </w:p>
        </w:tc>
        <w:tc>
          <w:tcPr>
            <w:tcW w:w="1418" w:type="dxa"/>
            <w:tcBorders>
              <w:top w:val="single" w:sz="8" w:space="0" w:color="auto"/>
              <w:bottom w:val="single" w:sz="4" w:space="0" w:color="auto"/>
            </w:tcBorders>
            <w:vAlign w:val="center"/>
          </w:tcPr>
          <w:p w14:paraId="4A58D4E7" w14:textId="77777777" w:rsidR="00350C6E" w:rsidRPr="003C5F64" w:rsidRDefault="00350C6E" w:rsidP="00AD6DF9">
            <w:pPr>
              <w:pStyle w:val="MDPI42tablebody"/>
              <w:rPr>
                <w:b/>
                <w:bCs/>
              </w:rPr>
            </w:pPr>
            <w:r w:rsidRPr="003C5F64">
              <w:rPr>
                <w:b/>
                <w:bCs/>
              </w:rPr>
              <w:t>Title 4</w:t>
            </w:r>
          </w:p>
        </w:tc>
      </w:tr>
      <w:tr w:rsidR="00350C6E" w:rsidRPr="003C5F64" w14:paraId="6282D92E" w14:textId="77777777" w:rsidTr="00436782">
        <w:trPr>
          <w:jc w:val="center"/>
        </w:trPr>
        <w:tc>
          <w:tcPr>
            <w:tcW w:w="3256" w:type="dxa"/>
            <w:vMerge w:val="restart"/>
            <w:tcBorders>
              <w:top w:val="single" w:sz="4" w:space="0" w:color="auto"/>
            </w:tcBorders>
            <w:vAlign w:val="center"/>
            <w:hideMark/>
          </w:tcPr>
          <w:p w14:paraId="29E6D589" w14:textId="77777777" w:rsidR="00350C6E" w:rsidRPr="003C5F64" w:rsidRDefault="00350C6E" w:rsidP="00AD6DF9">
            <w:pPr>
              <w:pStyle w:val="MDPI42tablebody"/>
            </w:pPr>
            <w:r w:rsidRPr="003C5F64">
              <w:t>entry 1</w:t>
            </w:r>
            <w:r w:rsidR="004E5D14" w:rsidRPr="003C5F64">
              <w:t xml:space="preserve"> *</w:t>
            </w:r>
          </w:p>
        </w:tc>
        <w:tc>
          <w:tcPr>
            <w:tcW w:w="2551" w:type="dxa"/>
            <w:tcBorders>
              <w:top w:val="single" w:sz="4" w:space="0" w:color="auto"/>
              <w:bottom w:val="nil"/>
            </w:tcBorders>
            <w:vAlign w:val="center"/>
            <w:hideMark/>
          </w:tcPr>
          <w:p w14:paraId="179AAB29" w14:textId="77777777" w:rsidR="00350C6E" w:rsidRPr="003C5F64" w:rsidRDefault="00350C6E" w:rsidP="00AD6DF9">
            <w:pPr>
              <w:pStyle w:val="MDPI42tablebody"/>
            </w:pPr>
            <w:r w:rsidRPr="003C5F64">
              <w:t>data</w:t>
            </w:r>
          </w:p>
        </w:tc>
        <w:tc>
          <w:tcPr>
            <w:tcW w:w="1418" w:type="dxa"/>
            <w:tcBorders>
              <w:top w:val="single" w:sz="4" w:space="0" w:color="auto"/>
              <w:bottom w:val="nil"/>
            </w:tcBorders>
            <w:vAlign w:val="center"/>
          </w:tcPr>
          <w:p w14:paraId="23A4F4D3" w14:textId="77777777" w:rsidR="00350C6E" w:rsidRPr="003C5F64" w:rsidRDefault="00350C6E" w:rsidP="00AD6DF9">
            <w:pPr>
              <w:pStyle w:val="MDPI42tablebody"/>
            </w:pPr>
            <w:r w:rsidRPr="003C5F64">
              <w:t>data</w:t>
            </w:r>
          </w:p>
        </w:tc>
        <w:tc>
          <w:tcPr>
            <w:tcW w:w="1418" w:type="dxa"/>
            <w:tcBorders>
              <w:top w:val="single" w:sz="4" w:space="0" w:color="auto"/>
              <w:bottom w:val="nil"/>
            </w:tcBorders>
            <w:vAlign w:val="center"/>
          </w:tcPr>
          <w:p w14:paraId="0A510D96" w14:textId="77777777" w:rsidR="00350C6E" w:rsidRPr="003C5F64" w:rsidRDefault="00350C6E" w:rsidP="00AD6DF9">
            <w:pPr>
              <w:pStyle w:val="MDPI42tablebody"/>
            </w:pPr>
            <w:r w:rsidRPr="003C5F64">
              <w:t>data</w:t>
            </w:r>
          </w:p>
        </w:tc>
      </w:tr>
      <w:tr w:rsidR="00350C6E" w:rsidRPr="003C5F64" w14:paraId="1D39D1D1" w14:textId="77777777" w:rsidTr="00436782">
        <w:trPr>
          <w:jc w:val="center"/>
        </w:trPr>
        <w:tc>
          <w:tcPr>
            <w:tcW w:w="3256" w:type="dxa"/>
            <w:vMerge/>
            <w:vAlign w:val="center"/>
            <w:hideMark/>
          </w:tcPr>
          <w:p w14:paraId="50D2A190" w14:textId="77777777" w:rsidR="00350C6E" w:rsidRPr="003C5F64" w:rsidRDefault="00350C6E" w:rsidP="00AD6DF9">
            <w:pPr>
              <w:pStyle w:val="MDPI42tablebody"/>
            </w:pPr>
          </w:p>
        </w:tc>
        <w:tc>
          <w:tcPr>
            <w:tcW w:w="2551" w:type="dxa"/>
            <w:tcBorders>
              <w:top w:val="nil"/>
              <w:bottom w:val="nil"/>
            </w:tcBorders>
            <w:vAlign w:val="center"/>
            <w:hideMark/>
          </w:tcPr>
          <w:p w14:paraId="3B8CE1B6" w14:textId="77777777" w:rsidR="00350C6E" w:rsidRPr="003C5F64" w:rsidRDefault="00350C6E" w:rsidP="00AD6DF9">
            <w:pPr>
              <w:pStyle w:val="MDPI42tablebody"/>
            </w:pPr>
            <w:r w:rsidRPr="003C5F64">
              <w:t>data</w:t>
            </w:r>
          </w:p>
        </w:tc>
        <w:tc>
          <w:tcPr>
            <w:tcW w:w="1418" w:type="dxa"/>
            <w:tcBorders>
              <w:top w:val="nil"/>
              <w:bottom w:val="nil"/>
            </w:tcBorders>
            <w:vAlign w:val="center"/>
          </w:tcPr>
          <w:p w14:paraId="26BBD923" w14:textId="77777777" w:rsidR="00350C6E" w:rsidRPr="003C5F64" w:rsidRDefault="00350C6E" w:rsidP="00AD6DF9">
            <w:pPr>
              <w:pStyle w:val="MDPI42tablebody"/>
            </w:pPr>
            <w:r w:rsidRPr="003C5F64">
              <w:t>data</w:t>
            </w:r>
          </w:p>
        </w:tc>
        <w:tc>
          <w:tcPr>
            <w:tcW w:w="1418" w:type="dxa"/>
            <w:tcBorders>
              <w:top w:val="nil"/>
              <w:bottom w:val="nil"/>
            </w:tcBorders>
            <w:vAlign w:val="center"/>
          </w:tcPr>
          <w:p w14:paraId="0F85DB46" w14:textId="77777777" w:rsidR="00350C6E" w:rsidRPr="003C5F64" w:rsidRDefault="00350C6E" w:rsidP="00AD6DF9">
            <w:pPr>
              <w:pStyle w:val="MDPI42tablebody"/>
            </w:pPr>
            <w:r w:rsidRPr="003C5F64">
              <w:t>data</w:t>
            </w:r>
          </w:p>
        </w:tc>
      </w:tr>
      <w:tr w:rsidR="00350C6E" w:rsidRPr="003C5F64" w14:paraId="43E9756D" w14:textId="77777777" w:rsidTr="00436782">
        <w:trPr>
          <w:jc w:val="center"/>
        </w:trPr>
        <w:tc>
          <w:tcPr>
            <w:tcW w:w="3256" w:type="dxa"/>
            <w:vMerge/>
            <w:tcBorders>
              <w:bottom w:val="single" w:sz="4" w:space="0" w:color="auto"/>
            </w:tcBorders>
            <w:vAlign w:val="center"/>
          </w:tcPr>
          <w:p w14:paraId="4E32FA0B" w14:textId="77777777" w:rsidR="00350C6E" w:rsidRPr="003C5F64" w:rsidRDefault="00350C6E" w:rsidP="00AD6DF9">
            <w:pPr>
              <w:pStyle w:val="MDPI42tablebody"/>
            </w:pPr>
          </w:p>
        </w:tc>
        <w:tc>
          <w:tcPr>
            <w:tcW w:w="2551" w:type="dxa"/>
            <w:tcBorders>
              <w:top w:val="nil"/>
              <w:bottom w:val="single" w:sz="4" w:space="0" w:color="auto"/>
            </w:tcBorders>
            <w:vAlign w:val="center"/>
          </w:tcPr>
          <w:p w14:paraId="14AF5DE7" w14:textId="77777777" w:rsidR="00350C6E" w:rsidRPr="003C5F64" w:rsidRDefault="00350C6E" w:rsidP="00AD6DF9">
            <w:pPr>
              <w:pStyle w:val="MDPI42tablebody"/>
            </w:pPr>
            <w:r w:rsidRPr="003C5F64">
              <w:t>data</w:t>
            </w:r>
          </w:p>
        </w:tc>
        <w:tc>
          <w:tcPr>
            <w:tcW w:w="1418" w:type="dxa"/>
            <w:tcBorders>
              <w:top w:val="nil"/>
              <w:bottom w:val="single" w:sz="4" w:space="0" w:color="auto"/>
            </w:tcBorders>
            <w:vAlign w:val="center"/>
          </w:tcPr>
          <w:p w14:paraId="26B21B98" w14:textId="77777777" w:rsidR="00350C6E" w:rsidRPr="003C5F64" w:rsidRDefault="00350C6E" w:rsidP="00AD6DF9">
            <w:pPr>
              <w:pStyle w:val="MDPI42tablebody"/>
            </w:pPr>
            <w:r w:rsidRPr="003C5F64">
              <w:t>data</w:t>
            </w:r>
          </w:p>
        </w:tc>
        <w:tc>
          <w:tcPr>
            <w:tcW w:w="1418" w:type="dxa"/>
            <w:tcBorders>
              <w:top w:val="nil"/>
              <w:bottom w:val="single" w:sz="4" w:space="0" w:color="auto"/>
            </w:tcBorders>
            <w:vAlign w:val="center"/>
          </w:tcPr>
          <w:p w14:paraId="19D9644C" w14:textId="77777777" w:rsidR="00350C6E" w:rsidRPr="003C5F64" w:rsidRDefault="00350C6E" w:rsidP="00AD6DF9">
            <w:pPr>
              <w:pStyle w:val="MDPI42tablebody"/>
            </w:pPr>
            <w:r w:rsidRPr="003C5F64">
              <w:t>data</w:t>
            </w:r>
          </w:p>
        </w:tc>
      </w:tr>
      <w:tr w:rsidR="00350C6E" w:rsidRPr="003C5F64" w14:paraId="7B72BB59" w14:textId="77777777" w:rsidTr="00436782">
        <w:trPr>
          <w:jc w:val="center"/>
        </w:trPr>
        <w:tc>
          <w:tcPr>
            <w:tcW w:w="3256" w:type="dxa"/>
            <w:vMerge w:val="restart"/>
            <w:tcBorders>
              <w:top w:val="single" w:sz="4" w:space="0" w:color="auto"/>
              <w:bottom w:val="nil"/>
            </w:tcBorders>
            <w:vAlign w:val="center"/>
            <w:hideMark/>
          </w:tcPr>
          <w:p w14:paraId="6E4AAAD1" w14:textId="77777777" w:rsidR="00350C6E" w:rsidRPr="003C5F64" w:rsidRDefault="00350C6E" w:rsidP="00AD6DF9">
            <w:pPr>
              <w:pStyle w:val="MDPI42tablebody"/>
            </w:pPr>
            <w:r w:rsidRPr="003C5F64">
              <w:t>entry 2</w:t>
            </w:r>
          </w:p>
        </w:tc>
        <w:tc>
          <w:tcPr>
            <w:tcW w:w="2551" w:type="dxa"/>
            <w:tcBorders>
              <w:top w:val="single" w:sz="4" w:space="0" w:color="auto"/>
              <w:bottom w:val="nil"/>
            </w:tcBorders>
            <w:vAlign w:val="center"/>
            <w:hideMark/>
          </w:tcPr>
          <w:p w14:paraId="4187F40F" w14:textId="77777777" w:rsidR="00350C6E" w:rsidRPr="003C5F64" w:rsidRDefault="00350C6E" w:rsidP="00AD6DF9">
            <w:pPr>
              <w:pStyle w:val="MDPI42tablebody"/>
            </w:pPr>
            <w:r w:rsidRPr="003C5F64">
              <w:t>data</w:t>
            </w:r>
          </w:p>
        </w:tc>
        <w:tc>
          <w:tcPr>
            <w:tcW w:w="1418" w:type="dxa"/>
            <w:tcBorders>
              <w:top w:val="single" w:sz="4" w:space="0" w:color="auto"/>
              <w:bottom w:val="nil"/>
            </w:tcBorders>
            <w:vAlign w:val="center"/>
            <w:hideMark/>
          </w:tcPr>
          <w:p w14:paraId="17AABF17" w14:textId="77777777" w:rsidR="00350C6E" w:rsidRPr="003C5F64" w:rsidRDefault="00350C6E" w:rsidP="00AD6DF9">
            <w:pPr>
              <w:pStyle w:val="MDPI42tablebody"/>
            </w:pPr>
            <w:r w:rsidRPr="003C5F64">
              <w:t>data</w:t>
            </w:r>
          </w:p>
        </w:tc>
        <w:tc>
          <w:tcPr>
            <w:tcW w:w="1418" w:type="dxa"/>
            <w:tcBorders>
              <w:top w:val="single" w:sz="4" w:space="0" w:color="auto"/>
              <w:bottom w:val="nil"/>
            </w:tcBorders>
            <w:vAlign w:val="center"/>
          </w:tcPr>
          <w:p w14:paraId="0C718E74" w14:textId="77777777" w:rsidR="00350C6E" w:rsidRPr="003C5F64" w:rsidRDefault="00350C6E" w:rsidP="00AD6DF9">
            <w:pPr>
              <w:pStyle w:val="MDPI42tablebody"/>
            </w:pPr>
            <w:r w:rsidRPr="003C5F64">
              <w:t>data</w:t>
            </w:r>
          </w:p>
        </w:tc>
      </w:tr>
      <w:tr w:rsidR="00350C6E" w:rsidRPr="003C5F64" w14:paraId="721A4186" w14:textId="77777777" w:rsidTr="00436782">
        <w:trPr>
          <w:jc w:val="center"/>
        </w:trPr>
        <w:tc>
          <w:tcPr>
            <w:tcW w:w="3256" w:type="dxa"/>
            <w:vMerge/>
            <w:tcBorders>
              <w:top w:val="nil"/>
              <w:bottom w:val="single" w:sz="4" w:space="0" w:color="auto"/>
            </w:tcBorders>
            <w:vAlign w:val="center"/>
            <w:hideMark/>
          </w:tcPr>
          <w:p w14:paraId="7B8A42E9" w14:textId="77777777" w:rsidR="00350C6E" w:rsidRPr="003C5F64" w:rsidRDefault="00350C6E" w:rsidP="00AD6DF9">
            <w:pPr>
              <w:pStyle w:val="MDPI42tablebody"/>
            </w:pPr>
          </w:p>
        </w:tc>
        <w:tc>
          <w:tcPr>
            <w:tcW w:w="2551" w:type="dxa"/>
            <w:tcBorders>
              <w:top w:val="nil"/>
              <w:bottom w:val="single" w:sz="4" w:space="0" w:color="auto"/>
            </w:tcBorders>
            <w:vAlign w:val="center"/>
            <w:hideMark/>
          </w:tcPr>
          <w:p w14:paraId="0235CEF9" w14:textId="77777777" w:rsidR="00350C6E" w:rsidRPr="003C5F64" w:rsidRDefault="00350C6E" w:rsidP="00AD6DF9">
            <w:pPr>
              <w:pStyle w:val="MDPI42tablebody"/>
            </w:pPr>
            <w:r w:rsidRPr="003C5F64">
              <w:t>data</w:t>
            </w:r>
          </w:p>
        </w:tc>
        <w:tc>
          <w:tcPr>
            <w:tcW w:w="1418" w:type="dxa"/>
            <w:tcBorders>
              <w:top w:val="nil"/>
              <w:bottom w:val="single" w:sz="4" w:space="0" w:color="auto"/>
            </w:tcBorders>
            <w:vAlign w:val="center"/>
            <w:hideMark/>
          </w:tcPr>
          <w:p w14:paraId="6551D057" w14:textId="77777777" w:rsidR="00350C6E" w:rsidRPr="003C5F64" w:rsidRDefault="00350C6E" w:rsidP="00AD6DF9">
            <w:pPr>
              <w:pStyle w:val="MDPI42tablebody"/>
            </w:pPr>
            <w:r w:rsidRPr="003C5F64">
              <w:t>data</w:t>
            </w:r>
          </w:p>
        </w:tc>
        <w:tc>
          <w:tcPr>
            <w:tcW w:w="1418" w:type="dxa"/>
            <w:tcBorders>
              <w:top w:val="nil"/>
              <w:bottom w:val="single" w:sz="4" w:space="0" w:color="auto"/>
            </w:tcBorders>
            <w:vAlign w:val="center"/>
          </w:tcPr>
          <w:p w14:paraId="0EB2880E" w14:textId="77777777" w:rsidR="00350C6E" w:rsidRPr="003C5F64" w:rsidRDefault="00350C6E" w:rsidP="00AD6DF9">
            <w:pPr>
              <w:pStyle w:val="MDPI42tablebody"/>
            </w:pPr>
            <w:r w:rsidRPr="003C5F64">
              <w:t>data</w:t>
            </w:r>
          </w:p>
        </w:tc>
      </w:tr>
      <w:tr w:rsidR="00D95CDD" w:rsidRPr="003C5F64" w14:paraId="66C64F39" w14:textId="77777777" w:rsidTr="00436782">
        <w:trPr>
          <w:jc w:val="center"/>
        </w:trPr>
        <w:tc>
          <w:tcPr>
            <w:tcW w:w="3256" w:type="dxa"/>
            <w:vMerge w:val="restart"/>
            <w:tcBorders>
              <w:top w:val="single" w:sz="4" w:space="0" w:color="auto"/>
              <w:bottom w:val="nil"/>
            </w:tcBorders>
            <w:vAlign w:val="center"/>
            <w:hideMark/>
          </w:tcPr>
          <w:p w14:paraId="7450939C" w14:textId="77777777" w:rsidR="00D95CDD" w:rsidRPr="003C5F64" w:rsidRDefault="00D95CDD" w:rsidP="00F77071">
            <w:pPr>
              <w:pStyle w:val="MDPI42tablebody"/>
            </w:pPr>
            <w:r w:rsidRPr="003C5F64">
              <w:t>entry 3</w:t>
            </w:r>
          </w:p>
        </w:tc>
        <w:tc>
          <w:tcPr>
            <w:tcW w:w="2551" w:type="dxa"/>
            <w:tcBorders>
              <w:top w:val="single" w:sz="4" w:space="0" w:color="auto"/>
              <w:bottom w:val="nil"/>
            </w:tcBorders>
            <w:vAlign w:val="center"/>
            <w:hideMark/>
          </w:tcPr>
          <w:p w14:paraId="523BB118" w14:textId="77777777" w:rsidR="00D95CDD" w:rsidRPr="003C5F64" w:rsidRDefault="00D95CDD" w:rsidP="00F77071">
            <w:pPr>
              <w:pStyle w:val="MDPI42tablebody"/>
            </w:pPr>
            <w:r w:rsidRPr="003C5F64">
              <w:t>data</w:t>
            </w:r>
          </w:p>
        </w:tc>
        <w:tc>
          <w:tcPr>
            <w:tcW w:w="1418" w:type="dxa"/>
            <w:tcBorders>
              <w:top w:val="single" w:sz="4" w:space="0" w:color="auto"/>
              <w:bottom w:val="nil"/>
            </w:tcBorders>
            <w:vAlign w:val="center"/>
            <w:hideMark/>
          </w:tcPr>
          <w:p w14:paraId="5705D570" w14:textId="77777777" w:rsidR="00D95CDD" w:rsidRPr="003C5F64" w:rsidRDefault="00D95CDD" w:rsidP="00F77071">
            <w:pPr>
              <w:pStyle w:val="MDPI42tablebody"/>
            </w:pPr>
            <w:r w:rsidRPr="003C5F64">
              <w:t>data</w:t>
            </w:r>
          </w:p>
        </w:tc>
        <w:tc>
          <w:tcPr>
            <w:tcW w:w="1418" w:type="dxa"/>
            <w:tcBorders>
              <w:top w:val="single" w:sz="4" w:space="0" w:color="auto"/>
              <w:bottom w:val="nil"/>
            </w:tcBorders>
            <w:vAlign w:val="center"/>
          </w:tcPr>
          <w:p w14:paraId="15D9FCDC" w14:textId="77777777" w:rsidR="00D95CDD" w:rsidRPr="003C5F64" w:rsidRDefault="00D95CDD" w:rsidP="00F77071">
            <w:pPr>
              <w:pStyle w:val="MDPI42tablebody"/>
            </w:pPr>
            <w:r w:rsidRPr="003C5F64">
              <w:t>data</w:t>
            </w:r>
          </w:p>
        </w:tc>
      </w:tr>
      <w:tr w:rsidR="00D95CDD" w:rsidRPr="003C5F64" w14:paraId="0FE742B0" w14:textId="77777777" w:rsidTr="00436782">
        <w:trPr>
          <w:jc w:val="center"/>
        </w:trPr>
        <w:tc>
          <w:tcPr>
            <w:tcW w:w="3256" w:type="dxa"/>
            <w:vMerge/>
            <w:tcBorders>
              <w:top w:val="nil"/>
              <w:bottom w:val="single" w:sz="4" w:space="0" w:color="auto"/>
            </w:tcBorders>
            <w:vAlign w:val="center"/>
            <w:hideMark/>
          </w:tcPr>
          <w:p w14:paraId="60DA2C99" w14:textId="77777777" w:rsidR="00D95CDD" w:rsidRPr="003C5F64" w:rsidRDefault="00D95CDD" w:rsidP="00F77071">
            <w:pPr>
              <w:pStyle w:val="MDPI42tablebody"/>
            </w:pPr>
          </w:p>
        </w:tc>
        <w:tc>
          <w:tcPr>
            <w:tcW w:w="2551" w:type="dxa"/>
            <w:tcBorders>
              <w:top w:val="nil"/>
              <w:bottom w:val="single" w:sz="4" w:space="0" w:color="auto"/>
            </w:tcBorders>
            <w:vAlign w:val="center"/>
            <w:hideMark/>
          </w:tcPr>
          <w:p w14:paraId="2CEDE331" w14:textId="77777777" w:rsidR="00D95CDD" w:rsidRPr="003C5F64" w:rsidRDefault="00D95CDD" w:rsidP="00F77071">
            <w:pPr>
              <w:pStyle w:val="MDPI42tablebody"/>
            </w:pPr>
            <w:r w:rsidRPr="003C5F64">
              <w:t>data</w:t>
            </w:r>
          </w:p>
        </w:tc>
        <w:tc>
          <w:tcPr>
            <w:tcW w:w="1418" w:type="dxa"/>
            <w:tcBorders>
              <w:top w:val="nil"/>
              <w:bottom w:val="single" w:sz="4" w:space="0" w:color="auto"/>
            </w:tcBorders>
            <w:vAlign w:val="center"/>
            <w:hideMark/>
          </w:tcPr>
          <w:p w14:paraId="3D31A113" w14:textId="77777777" w:rsidR="00D95CDD" w:rsidRPr="003C5F64" w:rsidRDefault="00D95CDD" w:rsidP="00F77071">
            <w:pPr>
              <w:pStyle w:val="MDPI42tablebody"/>
            </w:pPr>
            <w:r w:rsidRPr="003C5F64">
              <w:t>data</w:t>
            </w:r>
          </w:p>
        </w:tc>
        <w:tc>
          <w:tcPr>
            <w:tcW w:w="1418" w:type="dxa"/>
            <w:tcBorders>
              <w:top w:val="nil"/>
              <w:bottom w:val="single" w:sz="4" w:space="0" w:color="auto"/>
            </w:tcBorders>
            <w:vAlign w:val="center"/>
          </w:tcPr>
          <w:p w14:paraId="33FD1A50" w14:textId="77777777" w:rsidR="00D95CDD" w:rsidRPr="003C5F64" w:rsidRDefault="00D95CDD" w:rsidP="00F77071">
            <w:pPr>
              <w:pStyle w:val="MDPI42tablebody"/>
            </w:pPr>
            <w:r w:rsidRPr="003C5F64">
              <w:t>data</w:t>
            </w:r>
          </w:p>
        </w:tc>
      </w:tr>
      <w:tr w:rsidR="00350C6E" w:rsidRPr="003C5F64" w14:paraId="2ADE65A1" w14:textId="77777777" w:rsidTr="00436782">
        <w:trPr>
          <w:jc w:val="center"/>
        </w:trPr>
        <w:tc>
          <w:tcPr>
            <w:tcW w:w="3256" w:type="dxa"/>
            <w:vMerge w:val="restart"/>
            <w:tcBorders>
              <w:top w:val="single" w:sz="4" w:space="0" w:color="auto"/>
              <w:bottom w:val="nil"/>
            </w:tcBorders>
            <w:vAlign w:val="center"/>
          </w:tcPr>
          <w:p w14:paraId="35F60253" w14:textId="77777777" w:rsidR="00350C6E" w:rsidRPr="003C5F64" w:rsidRDefault="00350C6E" w:rsidP="00AD6DF9">
            <w:pPr>
              <w:pStyle w:val="MDPI42tablebody"/>
            </w:pPr>
            <w:r w:rsidRPr="003C5F64">
              <w:t>entry 4</w:t>
            </w:r>
          </w:p>
        </w:tc>
        <w:tc>
          <w:tcPr>
            <w:tcW w:w="2551" w:type="dxa"/>
            <w:tcBorders>
              <w:top w:val="single" w:sz="4" w:space="0" w:color="auto"/>
              <w:bottom w:val="nil"/>
            </w:tcBorders>
            <w:vAlign w:val="center"/>
          </w:tcPr>
          <w:p w14:paraId="39C40052" w14:textId="77777777" w:rsidR="00350C6E" w:rsidRPr="003C5F64" w:rsidRDefault="00350C6E" w:rsidP="00AD6DF9">
            <w:pPr>
              <w:pStyle w:val="MDPI42tablebody"/>
            </w:pPr>
            <w:r w:rsidRPr="003C5F64">
              <w:t>data</w:t>
            </w:r>
          </w:p>
        </w:tc>
        <w:tc>
          <w:tcPr>
            <w:tcW w:w="1418" w:type="dxa"/>
            <w:tcBorders>
              <w:top w:val="single" w:sz="4" w:space="0" w:color="auto"/>
              <w:bottom w:val="nil"/>
            </w:tcBorders>
            <w:vAlign w:val="center"/>
          </w:tcPr>
          <w:p w14:paraId="2F4D1F49" w14:textId="77777777" w:rsidR="00350C6E" w:rsidRPr="003C5F64" w:rsidRDefault="00350C6E" w:rsidP="00AD6DF9">
            <w:pPr>
              <w:pStyle w:val="MDPI42tablebody"/>
            </w:pPr>
            <w:r w:rsidRPr="003C5F64">
              <w:t>data</w:t>
            </w:r>
          </w:p>
        </w:tc>
        <w:tc>
          <w:tcPr>
            <w:tcW w:w="1418" w:type="dxa"/>
            <w:tcBorders>
              <w:top w:val="single" w:sz="4" w:space="0" w:color="auto"/>
              <w:bottom w:val="nil"/>
            </w:tcBorders>
            <w:vAlign w:val="center"/>
          </w:tcPr>
          <w:p w14:paraId="3CB5F0A9" w14:textId="77777777" w:rsidR="00350C6E" w:rsidRPr="003C5F64" w:rsidRDefault="00350C6E" w:rsidP="00AD6DF9">
            <w:pPr>
              <w:pStyle w:val="MDPI42tablebody"/>
            </w:pPr>
            <w:r w:rsidRPr="003C5F64">
              <w:t>data</w:t>
            </w:r>
          </w:p>
        </w:tc>
      </w:tr>
      <w:tr w:rsidR="00350C6E" w:rsidRPr="003C5F64" w14:paraId="21359B26" w14:textId="77777777" w:rsidTr="00436782">
        <w:trPr>
          <w:jc w:val="center"/>
        </w:trPr>
        <w:tc>
          <w:tcPr>
            <w:tcW w:w="3256" w:type="dxa"/>
            <w:vMerge/>
            <w:tcBorders>
              <w:top w:val="nil"/>
              <w:bottom w:val="single" w:sz="8" w:space="0" w:color="auto"/>
            </w:tcBorders>
            <w:vAlign w:val="center"/>
          </w:tcPr>
          <w:p w14:paraId="30ED89FC" w14:textId="77777777" w:rsidR="00350C6E" w:rsidRPr="003C5F64" w:rsidRDefault="00350C6E" w:rsidP="00AD6DF9">
            <w:pPr>
              <w:pStyle w:val="MDPI42tablebody"/>
            </w:pPr>
          </w:p>
        </w:tc>
        <w:tc>
          <w:tcPr>
            <w:tcW w:w="2551" w:type="dxa"/>
            <w:tcBorders>
              <w:top w:val="nil"/>
              <w:bottom w:val="single" w:sz="8" w:space="0" w:color="auto"/>
            </w:tcBorders>
            <w:vAlign w:val="center"/>
          </w:tcPr>
          <w:p w14:paraId="23D360BD" w14:textId="77777777" w:rsidR="00350C6E" w:rsidRPr="003C5F64" w:rsidRDefault="00350C6E" w:rsidP="00AD6DF9">
            <w:pPr>
              <w:pStyle w:val="MDPI42tablebody"/>
            </w:pPr>
            <w:r w:rsidRPr="003C5F64">
              <w:t>data</w:t>
            </w:r>
          </w:p>
        </w:tc>
        <w:tc>
          <w:tcPr>
            <w:tcW w:w="1418" w:type="dxa"/>
            <w:tcBorders>
              <w:top w:val="nil"/>
              <w:bottom w:val="single" w:sz="8" w:space="0" w:color="auto"/>
            </w:tcBorders>
            <w:vAlign w:val="center"/>
          </w:tcPr>
          <w:p w14:paraId="7F33047A" w14:textId="77777777" w:rsidR="00350C6E" w:rsidRPr="003C5F64" w:rsidRDefault="00350C6E" w:rsidP="00AD6DF9">
            <w:pPr>
              <w:pStyle w:val="MDPI42tablebody"/>
            </w:pPr>
            <w:r w:rsidRPr="003C5F64">
              <w:t>data</w:t>
            </w:r>
          </w:p>
        </w:tc>
        <w:tc>
          <w:tcPr>
            <w:tcW w:w="1418" w:type="dxa"/>
            <w:tcBorders>
              <w:top w:val="nil"/>
              <w:bottom w:val="single" w:sz="8" w:space="0" w:color="auto"/>
            </w:tcBorders>
            <w:vAlign w:val="center"/>
          </w:tcPr>
          <w:p w14:paraId="633FCA02" w14:textId="77777777" w:rsidR="00350C6E" w:rsidRPr="003C5F64" w:rsidRDefault="00350C6E" w:rsidP="00AD6DF9">
            <w:pPr>
              <w:pStyle w:val="MDPI42tablebody"/>
            </w:pPr>
            <w:r w:rsidRPr="003C5F64">
              <w:t>data</w:t>
            </w:r>
          </w:p>
        </w:tc>
      </w:tr>
    </w:tbl>
    <w:p w14:paraId="208DD447" w14:textId="77777777" w:rsidR="004E5D14" w:rsidRPr="003C5F64" w:rsidRDefault="004E5D14" w:rsidP="00436782">
      <w:pPr>
        <w:pStyle w:val="MDPI43tablefooter"/>
      </w:pPr>
      <w:r w:rsidRPr="003C5F64">
        <w:t>* Tables may have a footer.</w:t>
      </w:r>
    </w:p>
    <w:p w14:paraId="7C15689A" w14:textId="77777777" w:rsidR="00350C6E" w:rsidRPr="003C5F64" w:rsidRDefault="00350C6E" w:rsidP="00436782">
      <w:pPr>
        <w:adjustRightInd w:val="0"/>
        <w:snapToGrid w:val="0"/>
        <w:spacing w:after="60"/>
        <w:ind w:left="2608"/>
        <w:jc w:val="left"/>
        <w:outlineLvl w:val="1"/>
        <w:rPr>
          <w:i/>
        </w:rPr>
      </w:pPr>
      <w:bookmarkStart w:id="3" w:name="page3"/>
      <w:bookmarkEnd w:id="3"/>
      <w:r w:rsidRPr="003C5F64">
        <w:rPr>
          <w:i/>
        </w:rPr>
        <w:t>3.3. Formatting of Mathematical Components</w:t>
      </w:r>
    </w:p>
    <w:p w14:paraId="5C5AE0B8" w14:textId="77777777" w:rsidR="00350C6E" w:rsidRPr="003C5F64" w:rsidRDefault="003A71C4" w:rsidP="00436782">
      <w:pPr>
        <w:pStyle w:val="MDPI31text"/>
      </w:pPr>
      <w:r w:rsidRPr="003C5F64">
        <w:t>This is example 1 of an equation</w:t>
      </w:r>
      <w:r w:rsidR="00350C6E" w:rsidRPr="003C5F64">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50C6E" w:rsidRPr="003C5F64" w14:paraId="247254B7" w14:textId="77777777" w:rsidTr="00AD6DF9">
        <w:tc>
          <w:tcPr>
            <w:tcW w:w="7428" w:type="dxa"/>
          </w:tcPr>
          <w:p w14:paraId="256BC797" w14:textId="77777777" w:rsidR="00350C6E" w:rsidRPr="003C5F64" w:rsidRDefault="00350C6E" w:rsidP="00436782">
            <w:pPr>
              <w:pStyle w:val="MDPI39equation"/>
            </w:pPr>
            <w:r w:rsidRPr="003C5F64">
              <w:t>a = 1,</w:t>
            </w:r>
          </w:p>
        </w:tc>
        <w:tc>
          <w:tcPr>
            <w:tcW w:w="431" w:type="dxa"/>
            <w:vAlign w:val="center"/>
          </w:tcPr>
          <w:p w14:paraId="32D4B00B" w14:textId="77777777" w:rsidR="00350C6E" w:rsidRPr="003C5F64" w:rsidRDefault="00350C6E" w:rsidP="00436782">
            <w:pPr>
              <w:pStyle w:val="MDPI3aequationnumber"/>
            </w:pPr>
            <w:r w:rsidRPr="003C5F64">
              <w:t>(1)</w:t>
            </w:r>
          </w:p>
        </w:tc>
      </w:tr>
    </w:tbl>
    <w:p w14:paraId="5128A53B" w14:textId="77777777" w:rsidR="00350C6E" w:rsidRPr="003C5F64" w:rsidRDefault="00350C6E" w:rsidP="00436782">
      <w:pPr>
        <w:pStyle w:val="MDPI32textnoindent"/>
      </w:pPr>
      <w:r w:rsidRPr="003C5F64">
        <w:t>the text following an equation need not be a new paragraph. Please punctuate equations as regular text.</w:t>
      </w:r>
    </w:p>
    <w:p w14:paraId="1F579D7B" w14:textId="77777777" w:rsidR="00350C6E" w:rsidRPr="003C5F64" w:rsidRDefault="003A71C4" w:rsidP="00436782">
      <w:pPr>
        <w:pStyle w:val="MDPI31text"/>
      </w:pPr>
      <w:r w:rsidRPr="003C5F64">
        <w:t>This is example 2 of an equation</w:t>
      </w:r>
      <w:r w:rsidR="00350C6E" w:rsidRPr="003C5F64">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350C6E" w:rsidRPr="003C5F64" w14:paraId="1E480A11" w14:textId="77777777" w:rsidTr="00AD6DF9">
        <w:trPr>
          <w:jc w:val="center"/>
        </w:trPr>
        <w:tc>
          <w:tcPr>
            <w:tcW w:w="10036" w:type="dxa"/>
          </w:tcPr>
          <w:p w14:paraId="7F413160" w14:textId="77777777" w:rsidR="00350C6E" w:rsidRPr="003C5F64" w:rsidRDefault="00350C6E" w:rsidP="00436782">
            <w:pPr>
              <w:pStyle w:val="MDPI39equation"/>
            </w:pPr>
            <w:r w:rsidRPr="003C5F64">
              <w:t xml:space="preserve">a = b + c + d + e + f + g + h + </w:t>
            </w:r>
            <w:proofErr w:type="spellStart"/>
            <w:r w:rsidRPr="003C5F64">
              <w:t>i</w:t>
            </w:r>
            <w:proofErr w:type="spellEnd"/>
            <w:r w:rsidRPr="003C5F64">
              <w:t xml:space="preserve"> + j + k + l + m + n + o + p + q + r + s + t + u + v + w + x + y + z</w:t>
            </w:r>
          </w:p>
        </w:tc>
        <w:tc>
          <w:tcPr>
            <w:tcW w:w="431" w:type="dxa"/>
            <w:vAlign w:val="center"/>
          </w:tcPr>
          <w:p w14:paraId="03102AD6" w14:textId="77777777" w:rsidR="00350C6E" w:rsidRPr="003C5F64" w:rsidRDefault="00350C6E" w:rsidP="00436782">
            <w:pPr>
              <w:pStyle w:val="MDPI3aequationnumber"/>
            </w:pPr>
            <w:r w:rsidRPr="003C5F64">
              <w:t>(2)</w:t>
            </w:r>
          </w:p>
        </w:tc>
      </w:tr>
    </w:tbl>
    <w:p w14:paraId="4CB6FC1A" w14:textId="77777777" w:rsidR="0093185B" w:rsidRPr="003C5F64" w:rsidRDefault="00350C6E" w:rsidP="00436782">
      <w:pPr>
        <w:pStyle w:val="MDPI32textnoindent"/>
      </w:pPr>
      <w:r w:rsidRPr="003C5F64">
        <w:t>the text following an equation need not be a new paragraph. Please punctuate equations as regular text.</w:t>
      </w:r>
    </w:p>
    <w:p w14:paraId="22F25EB1" w14:textId="77777777" w:rsidR="006B57F5" w:rsidRPr="003C5F64" w:rsidRDefault="006B57F5" w:rsidP="00436782">
      <w:pPr>
        <w:pStyle w:val="MDPI21heading1"/>
      </w:pPr>
      <w:r w:rsidRPr="003C5F64">
        <w:t>4. Patents</w:t>
      </w:r>
    </w:p>
    <w:p w14:paraId="47277FB2" w14:textId="77777777" w:rsidR="006B57F5" w:rsidRPr="003C5F64" w:rsidRDefault="006B57F5" w:rsidP="00436782">
      <w:pPr>
        <w:pStyle w:val="MDPI31text"/>
      </w:pPr>
      <w:r w:rsidRPr="003C5F64">
        <w:t xml:space="preserve">This section is </w:t>
      </w:r>
      <w:r w:rsidR="003A71C4" w:rsidRPr="003C5F64">
        <w:t xml:space="preserve">not mandatory but </w:t>
      </w:r>
      <w:r w:rsidRPr="003C5F64">
        <w:t>may be added if there are patents resulting from the work reported in this manuscript.</w:t>
      </w:r>
    </w:p>
    <w:p w14:paraId="515AAFDF" w14:textId="77777777" w:rsidR="00350C6E" w:rsidRPr="003C5F64" w:rsidRDefault="00350C6E" w:rsidP="00436782">
      <w:pPr>
        <w:pStyle w:val="MDPI62backmatter"/>
        <w:spacing w:before="240"/>
      </w:pPr>
      <w:r w:rsidRPr="003C5F64">
        <w:rPr>
          <w:b/>
        </w:rPr>
        <w:t>Supplementary Materials:</w:t>
      </w:r>
      <w:r w:rsidR="009A1A79" w:rsidRPr="003C5F64">
        <w:rPr>
          <w:b/>
        </w:rPr>
        <w:t xml:space="preserve"> </w:t>
      </w:r>
      <w:r w:rsidR="000F1D33" w:rsidRPr="003C5F64">
        <w:t xml:space="preserve">The following supporting information can be downloaded at: </w:t>
      </w:r>
      <w:r w:rsidR="00414899" w:rsidRPr="003C5F64">
        <w:t>https://www.mdpi.com/article/doi/s1</w:t>
      </w:r>
      <w:r w:rsidR="000F1D33" w:rsidRPr="003C5F64">
        <w:t>, Figure S1: title; Table S1: title; Video S1: title.</w:t>
      </w:r>
    </w:p>
    <w:p w14:paraId="1F19E08B" w14:textId="77777777" w:rsidR="00350C6E" w:rsidRPr="003C5F64" w:rsidRDefault="00350C6E" w:rsidP="00436782">
      <w:pPr>
        <w:pStyle w:val="MDPI62backmatter"/>
      </w:pPr>
      <w:r w:rsidRPr="003C5F64">
        <w:rPr>
          <w:b/>
        </w:rPr>
        <w:t>Author Contributions:</w:t>
      </w:r>
      <w:r w:rsidRPr="003C5F64">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3A71C4" w:rsidRPr="003C5F64">
        <w:t xml:space="preserve"> </w:t>
      </w:r>
      <w:r w:rsidR="00C06FE1" w:rsidRPr="003C5F64">
        <w:t xml:space="preserve">Please turn to the </w:t>
      </w:r>
      <w:hyperlink r:id="rId10" w:history="1">
        <w:proofErr w:type="spellStart"/>
        <w:r w:rsidR="002259E3" w:rsidRPr="003C5F64">
          <w:rPr>
            <w:rStyle w:val="Hyperlink"/>
          </w:rPr>
          <w:t>CRediT</w:t>
        </w:r>
        <w:proofErr w:type="spellEnd"/>
        <w:r w:rsidR="002259E3" w:rsidRPr="003C5F64">
          <w:rPr>
            <w:rStyle w:val="Hyperlink"/>
          </w:rPr>
          <w:t xml:space="preserve"> taxonomy</w:t>
        </w:r>
      </w:hyperlink>
      <w:r w:rsidR="00C06FE1" w:rsidRPr="003C5F64">
        <w:t xml:space="preserve"> </w:t>
      </w:r>
      <w:r w:rsidRPr="003C5F64">
        <w:t>for the term explanation. Authorship must be limited to those who have contributed substantially to the work reported.</w:t>
      </w:r>
    </w:p>
    <w:p w14:paraId="3EC808DE" w14:textId="77777777" w:rsidR="00350C6E" w:rsidRPr="003C5F64" w:rsidRDefault="00350C6E" w:rsidP="00436782">
      <w:pPr>
        <w:pStyle w:val="MDPI62backmatter"/>
      </w:pPr>
      <w:r w:rsidRPr="003C5F64">
        <w:rPr>
          <w:b/>
        </w:rPr>
        <w:t>Funding:</w:t>
      </w:r>
      <w:r w:rsidRPr="003C5F64">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3A71C4" w:rsidRPr="003C5F64">
        <w:t xml:space="preserve">funding. </w:t>
      </w:r>
      <w:r w:rsidR="00C06FE1" w:rsidRPr="003C5F64">
        <w:t xml:space="preserve">Any errors may affect your future </w:t>
      </w:r>
      <w:r w:rsidRPr="003C5F64">
        <w:t>funding.</w:t>
      </w:r>
    </w:p>
    <w:p w14:paraId="1B08F45B" w14:textId="77777777" w:rsidR="00A167AA" w:rsidRPr="003C5F64" w:rsidRDefault="00A167AA" w:rsidP="00436782">
      <w:pPr>
        <w:pStyle w:val="MDPI62backmatter"/>
        <w:rPr>
          <w:b/>
        </w:rPr>
      </w:pPr>
      <w:bookmarkStart w:id="4" w:name="_Hlk89945590"/>
      <w:bookmarkStart w:id="5" w:name="_Hlk60054323"/>
      <w:r w:rsidRPr="003C5F64">
        <w:rPr>
          <w:b/>
        </w:rPr>
        <w:t xml:space="preserve">Institutional Review Board Statement: </w:t>
      </w:r>
      <w:r w:rsidR="00895B6D" w:rsidRPr="00895B6D">
        <w:t xml:space="preserve">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w:t>
      </w:r>
      <w:r w:rsidR="00895B6D" w:rsidRPr="00895B6D">
        <w:lastRenderedPageBreak/>
        <w:t>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4"/>
    <w:p w14:paraId="41931A61" w14:textId="77777777" w:rsidR="00C55A84" w:rsidRPr="003C5F64" w:rsidRDefault="00C55A84" w:rsidP="00436782">
      <w:pPr>
        <w:pStyle w:val="MDPI62backmatter"/>
        <w:spacing w:after="0"/>
      </w:pPr>
      <w:r w:rsidRPr="003C5F64">
        <w:rPr>
          <w:b/>
        </w:rPr>
        <w:t xml:space="preserve">Informed Consent Statement: </w:t>
      </w:r>
      <w:r w:rsidRPr="003C5F64">
        <w:t>Any research article describing a study involving humans should contain this statement. Please add “Informed consent was obtained from all subjects involved in the study.” OR “Patient consent was waived due to REASON (please provide a detailed justification).” OR “</w:t>
      </w:r>
      <w:r w:rsidR="00E645FF" w:rsidRPr="003C5F64">
        <w:t>Not applicable.</w:t>
      </w:r>
      <w:r w:rsidRPr="003C5F64">
        <w:t>” for studies not involving humans. You might also choose to exclude this statement if the study did not involve humans.</w:t>
      </w:r>
    </w:p>
    <w:p w14:paraId="4367D47A" w14:textId="77777777" w:rsidR="00C55A84" w:rsidRPr="003C5F64" w:rsidRDefault="00C55A84" w:rsidP="00436782">
      <w:pPr>
        <w:pStyle w:val="MDPI62backmatter"/>
        <w:ind w:firstLine="425"/>
      </w:pPr>
      <w:r w:rsidRPr="003C5F64">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5"/>
    <w:p w14:paraId="014F32FA" w14:textId="77777777" w:rsidR="008070A9" w:rsidRPr="003C5F64" w:rsidRDefault="008070A9" w:rsidP="00436782">
      <w:pPr>
        <w:pStyle w:val="MDPI62backmatter"/>
      </w:pPr>
      <w:r w:rsidRPr="003C5F64">
        <w:rPr>
          <w:b/>
        </w:rPr>
        <w:t>Data Availability Statement:</w:t>
      </w:r>
      <w:r w:rsidRPr="003C5F64">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56634E73" w14:textId="77777777" w:rsidR="00350C6E" w:rsidRPr="003C5F64" w:rsidRDefault="00350C6E" w:rsidP="00436782">
      <w:pPr>
        <w:pStyle w:val="MDPI62backmatter"/>
      </w:pPr>
      <w:r w:rsidRPr="003C5F64">
        <w:rPr>
          <w:b/>
        </w:rPr>
        <w:t>Acknowledgments:</w:t>
      </w:r>
      <w:r w:rsidRPr="003C5F64">
        <w:t xml:space="preserve"> </w:t>
      </w:r>
      <w:r w:rsidR="003A71C4" w:rsidRPr="003C5F64">
        <w:t xml:space="preserve">In this section, you can acknowledge </w:t>
      </w:r>
      <w:r w:rsidRPr="003C5F64">
        <w:t>any support given which is not covered by the author contribution or funding sections. This may include administrative and technical support, or donations in kind (e.g., materials used for experiments).</w:t>
      </w:r>
      <w:r w:rsidR="000825D2" w:rsidRPr="003C5F64">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3AC5835F" w14:textId="77777777" w:rsidR="00350C6E" w:rsidRPr="003C5F64" w:rsidRDefault="00350C6E" w:rsidP="00436782">
      <w:pPr>
        <w:pStyle w:val="MDPI62backmatter"/>
      </w:pPr>
      <w:r w:rsidRPr="003C5F64">
        <w:rPr>
          <w:b/>
        </w:rPr>
        <w:t>Conflicts of Interest:</w:t>
      </w:r>
      <w:r w:rsidRPr="003C5F64">
        <w:t xml:space="preserve"> Declare conflicts of interest or state “The </w:t>
      </w:r>
      <w:r w:rsidR="002A40FE" w:rsidRPr="003C5F64">
        <w:t xml:space="preserve">authors declare no conflicts of </w:t>
      </w:r>
      <w:r w:rsidRPr="003C5F64">
        <w:t xml:space="preserve">interest.” Authors must identify and declare any personal circumstances or interest that may be perceived as inappropriately influencing the representation or interpretation of reported research results. </w:t>
      </w:r>
      <w:r w:rsidR="00C02237" w:rsidRPr="003C5F64">
        <w:t>Any role of the funders in the design of the study; in the collection, analyses or interpretation of data; in the writing of the manuscript; or in the decision to publish the results must be declared in this section</w:t>
      </w:r>
      <w:r w:rsidRPr="003C5F64">
        <w:t>. If there is no role, please state “</w:t>
      </w:r>
      <w:r w:rsidR="0092769E" w:rsidRPr="003C5F64">
        <w:t>The funders had no role in the design of the study; in the collection, analyses, or interpretation of data; in the writing of the manuscript; or in the decision to publish the results</w:t>
      </w:r>
      <w:r w:rsidRPr="003C5F64">
        <w:t>”.</w:t>
      </w:r>
    </w:p>
    <w:p w14:paraId="464DA08A" w14:textId="77777777" w:rsidR="00436782" w:rsidRPr="003C5F64" w:rsidRDefault="00436782" w:rsidP="00436782">
      <w:pPr>
        <w:pStyle w:val="MDPI21heading1"/>
        <w:rPr>
          <w:szCs w:val="24"/>
        </w:rPr>
      </w:pPr>
      <w:bookmarkStart w:id="6" w:name="_Hlk181004646"/>
      <w:r w:rsidRPr="003C5F64">
        <w:rPr>
          <w:szCs w:val="24"/>
        </w:rPr>
        <w:t>Abbreviations</w:t>
      </w:r>
    </w:p>
    <w:p w14:paraId="2B149D7C" w14:textId="77777777" w:rsidR="00436782" w:rsidRPr="003C5F64" w:rsidRDefault="00436782" w:rsidP="00436782">
      <w:pPr>
        <w:pStyle w:val="MDPI32textnoindent"/>
        <w:spacing w:after="240"/>
        <w:rPr>
          <w:sz w:val="18"/>
          <w:szCs w:val="18"/>
        </w:rPr>
      </w:pPr>
      <w:r w:rsidRPr="003C5F64">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436782" w:rsidRPr="003C5F64" w14:paraId="214E2F14" w14:textId="77777777" w:rsidTr="000D20E3">
        <w:tc>
          <w:tcPr>
            <w:tcW w:w="936" w:type="dxa"/>
            <w:vAlign w:val="center"/>
          </w:tcPr>
          <w:p w14:paraId="50EA5F3C" w14:textId="77777777" w:rsidR="00436782" w:rsidRPr="003C5F64" w:rsidRDefault="00436782" w:rsidP="000D20E3">
            <w:pPr>
              <w:pStyle w:val="MDPI42tablebody"/>
              <w:spacing w:line="240" w:lineRule="auto"/>
              <w:jc w:val="left"/>
              <w:rPr>
                <w:sz w:val="18"/>
                <w:szCs w:val="18"/>
              </w:rPr>
            </w:pPr>
            <w:r w:rsidRPr="003C5F64">
              <w:rPr>
                <w:sz w:val="18"/>
                <w:szCs w:val="18"/>
              </w:rPr>
              <w:t>MDPI</w:t>
            </w:r>
          </w:p>
        </w:tc>
        <w:tc>
          <w:tcPr>
            <w:tcW w:w="6921" w:type="dxa"/>
            <w:vAlign w:val="center"/>
          </w:tcPr>
          <w:p w14:paraId="4A545BAF" w14:textId="77777777" w:rsidR="00436782" w:rsidRPr="003C5F64" w:rsidRDefault="00436782" w:rsidP="000D20E3">
            <w:pPr>
              <w:pStyle w:val="MDPI42tablebody"/>
              <w:spacing w:line="240" w:lineRule="auto"/>
              <w:jc w:val="left"/>
              <w:rPr>
                <w:sz w:val="18"/>
                <w:szCs w:val="18"/>
              </w:rPr>
            </w:pPr>
            <w:r w:rsidRPr="003C5F64">
              <w:rPr>
                <w:sz w:val="18"/>
                <w:szCs w:val="18"/>
              </w:rPr>
              <w:t>Multidisciplinary Digital Publishing Institute</w:t>
            </w:r>
          </w:p>
        </w:tc>
      </w:tr>
      <w:tr w:rsidR="00436782" w:rsidRPr="003C5F64" w14:paraId="0A55A9F1" w14:textId="77777777" w:rsidTr="000D20E3">
        <w:tc>
          <w:tcPr>
            <w:tcW w:w="936" w:type="dxa"/>
            <w:vAlign w:val="center"/>
          </w:tcPr>
          <w:p w14:paraId="4F70D853" w14:textId="77777777" w:rsidR="00436782" w:rsidRPr="003C5F64" w:rsidRDefault="00436782" w:rsidP="000D20E3">
            <w:pPr>
              <w:pStyle w:val="MDPI42tablebody"/>
              <w:spacing w:line="240" w:lineRule="auto"/>
              <w:jc w:val="left"/>
              <w:rPr>
                <w:sz w:val="18"/>
                <w:szCs w:val="18"/>
              </w:rPr>
            </w:pPr>
            <w:r w:rsidRPr="003C5F64">
              <w:rPr>
                <w:sz w:val="18"/>
                <w:szCs w:val="18"/>
              </w:rPr>
              <w:t>DOAJ</w:t>
            </w:r>
          </w:p>
        </w:tc>
        <w:tc>
          <w:tcPr>
            <w:tcW w:w="6921" w:type="dxa"/>
            <w:vAlign w:val="center"/>
          </w:tcPr>
          <w:p w14:paraId="3727BBA0" w14:textId="77777777" w:rsidR="00436782" w:rsidRPr="003C5F64" w:rsidRDefault="00436782" w:rsidP="000D20E3">
            <w:pPr>
              <w:pStyle w:val="MDPI42tablebody"/>
              <w:spacing w:line="240" w:lineRule="auto"/>
              <w:jc w:val="left"/>
              <w:rPr>
                <w:sz w:val="18"/>
                <w:szCs w:val="18"/>
              </w:rPr>
            </w:pPr>
            <w:r w:rsidRPr="003C5F64">
              <w:rPr>
                <w:sz w:val="18"/>
                <w:szCs w:val="18"/>
              </w:rPr>
              <w:t>Directory of open access journals</w:t>
            </w:r>
          </w:p>
        </w:tc>
      </w:tr>
      <w:tr w:rsidR="00436782" w:rsidRPr="003C5F64" w14:paraId="022F5EB4" w14:textId="77777777" w:rsidTr="000D20E3">
        <w:tc>
          <w:tcPr>
            <w:tcW w:w="936" w:type="dxa"/>
            <w:vAlign w:val="center"/>
          </w:tcPr>
          <w:p w14:paraId="13653A9A" w14:textId="77777777" w:rsidR="00436782" w:rsidRPr="003C5F64" w:rsidRDefault="00436782" w:rsidP="000D20E3">
            <w:pPr>
              <w:pStyle w:val="MDPI42tablebody"/>
              <w:spacing w:line="240" w:lineRule="auto"/>
              <w:jc w:val="left"/>
              <w:rPr>
                <w:sz w:val="18"/>
                <w:szCs w:val="18"/>
              </w:rPr>
            </w:pPr>
            <w:r w:rsidRPr="003C5F64">
              <w:rPr>
                <w:sz w:val="18"/>
                <w:szCs w:val="18"/>
              </w:rPr>
              <w:t>TLA</w:t>
            </w:r>
          </w:p>
        </w:tc>
        <w:tc>
          <w:tcPr>
            <w:tcW w:w="6921" w:type="dxa"/>
            <w:vAlign w:val="center"/>
          </w:tcPr>
          <w:p w14:paraId="2D85D454" w14:textId="77777777" w:rsidR="00436782" w:rsidRPr="003C5F64" w:rsidRDefault="00436782" w:rsidP="000D20E3">
            <w:pPr>
              <w:pStyle w:val="MDPI42tablebody"/>
              <w:spacing w:line="240" w:lineRule="auto"/>
              <w:jc w:val="left"/>
              <w:rPr>
                <w:sz w:val="18"/>
                <w:szCs w:val="18"/>
              </w:rPr>
            </w:pPr>
            <w:r w:rsidRPr="003C5F64">
              <w:rPr>
                <w:sz w:val="18"/>
                <w:szCs w:val="18"/>
              </w:rPr>
              <w:t xml:space="preserve">Three letter </w:t>
            </w:r>
            <w:proofErr w:type="gramStart"/>
            <w:r w:rsidRPr="003C5F64">
              <w:rPr>
                <w:sz w:val="18"/>
                <w:szCs w:val="18"/>
              </w:rPr>
              <w:t>acronym</w:t>
            </w:r>
            <w:proofErr w:type="gramEnd"/>
          </w:p>
        </w:tc>
      </w:tr>
      <w:tr w:rsidR="00436782" w:rsidRPr="003C5F64" w14:paraId="65DC25DB" w14:textId="77777777" w:rsidTr="000D20E3">
        <w:tc>
          <w:tcPr>
            <w:tcW w:w="936" w:type="dxa"/>
            <w:vAlign w:val="center"/>
          </w:tcPr>
          <w:p w14:paraId="6E50DE1A" w14:textId="77777777" w:rsidR="00436782" w:rsidRPr="003C5F64" w:rsidRDefault="00436782" w:rsidP="000D20E3">
            <w:pPr>
              <w:pStyle w:val="MDPI42tablebody"/>
              <w:spacing w:line="240" w:lineRule="auto"/>
              <w:jc w:val="left"/>
              <w:rPr>
                <w:sz w:val="18"/>
                <w:szCs w:val="18"/>
              </w:rPr>
            </w:pPr>
            <w:r w:rsidRPr="003C5F64">
              <w:rPr>
                <w:sz w:val="18"/>
                <w:szCs w:val="18"/>
              </w:rPr>
              <w:t>LD</w:t>
            </w:r>
          </w:p>
        </w:tc>
        <w:tc>
          <w:tcPr>
            <w:tcW w:w="6921" w:type="dxa"/>
            <w:vAlign w:val="center"/>
          </w:tcPr>
          <w:p w14:paraId="2F658CED" w14:textId="77777777" w:rsidR="00436782" w:rsidRPr="003C5F64" w:rsidRDefault="00436782" w:rsidP="000D20E3">
            <w:pPr>
              <w:pStyle w:val="MDPI42tablebody"/>
              <w:spacing w:line="240" w:lineRule="auto"/>
              <w:jc w:val="left"/>
              <w:rPr>
                <w:sz w:val="18"/>
                <w:szCs w:val="18"/>
              </w:rPr>
            </w:pPr>
            <w:r w:rsidRPr="003C5F64">
              <w:rPr>
                <w:sz w:val="18"/>
                <w:szCs w:val="18"/>
              </w:rPr>
              <w:t>Linear dichroism</w:t>
            </w:r>
          </w:p>
        </w:tc>
      </w:tr>
    </w:tbl>
    <w:p w14:paraId="49A52085" w14:textId="77777777" w:rsidR="00436782" w:rsidRPr="003C5F64" w:rsidRDefault="00436782" w:rsidP="00436782">
      <w:pPr>
        <w:pStyle w:val="MDPI21heading1"/>
      </w:pPr>
      <w:r w:rsidRPr="003C5F64">
        <w:rPr>
          <w:szCs w:val="24"/>
        </w:rPr>
        <w:t>Appendix</w:t>
      </w:r>
      <w:r w:rsidRPr="003C5F64">
        <w:t xml:space="preserve"> A</w:t>
      </w:r>
    </w:p>
    <w:p w14:paraId="5EDD5F9D" w14:textId="77777777" w:rsidR="00436782" w:rsidRPr="003C5F64" w:rsidRDefault="00436782" w:rsidP="00436782">
      <w:pPr>
        <w:pStyle w:val="MDPI22heading2"/>
        <w:rPr>
          <w:noProof w:val="0"/>
        </w:rPr>
      </w:pPr>
      <w:r w:rsidRPr="003C5F64">
        <w:rPr>
          <w:rFonts w:eastAsia="URWPalladioL-Ital"/>
          <w:noProof w:val="0"/>
        </w:rPr>
        <w:t>Appendix A.1</w:t>
      </w:r>
    </w:p>
    <w:p w14:paraId="6DA9E6F2" w14:textId="77777777" w:rsidR="00436782" w:rsidRPr="003C5F64" w:rsidRDefault="00436782" w:rsidP="00436782">
      <w:pPr>
        <w:pStyle w:val="MDPI31text"/>
        <w:spacing w:line="280" w:lineRule="exact"/>
      </w:pPr>
      <w:r w:rsidRPr="003C5F64">
        <w:t xml:space="preserve">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w:t>
      </w:r>
      <w:r w:rsidRPr="003C5F64">
        <w:lastRenderedPageBreak/>
        <w:t>is shown in the main text can be added here if brief, or as Supplementary data. Mathematical proofs of results not central to the paper can be added as an appendix.</w:t>
      </w:r>
    </w:p>
    <w:p w14:paraId="2A0DB4BF" w14:textId="77777777" w:rsidR="00436782" w:rsidRPr="003C5F64" w:rsidRDefault="00436782" w:rsidP="00436782">
      <w:pPr>
        <w:pStyle w:val="MDPI41tablecaption"/>
      </w:pPr>
      <w:r w:rsidRPr="003C5F64">
        <w:rPr>
          <w:b/>
          <w:bCs/>
        </w:rPr>
        <w:t xml:space="preserve">Table A1. </w:t>
      </w:r>
      <w:r w:rsidRPr="003C5F64">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436782" w:rsidRPr="003C5F64" w14:paraId="04EF327E" w14:textId="77777777" w:rsidTr="000D20E3">
        <w:tc>
          <w:tcPr>
            <w:tcW w:w="2619" w:type="dxa"/>
            <w:tcBorders>
              <w:bottom w:val="single" w:sz="4" w:space="0" w:color="auto"/>
            </w:tcBorders>
            <w:vAlign w:val="center"/>
          </w:tcPr>
          <w:p w14:paraId="6ADBCD57" w14:textId="77777777" w:rsidR="00436782" w:rsidRPr="003C5F64" w:rsidRDefault="00436782" w:rsidP="000D20E3">
            <w:pPr>
              <w:pStyle w:val="MDPI42tablebody"/>
              <w:spacing w:line="240" w:lineRule="auto"/>
              <w:rPr>
                <w:b/>
                <w:snapToGrid/>
              </w:rPr>
            </w:pPr>
            <w:r w:rsidRPr="003C5F64">
              <w:rPr>
                <w:b/>
                <w:snapToGrid/>
              </w:rPr>
              <w:t>Title 1</w:t>
            </w:r>
          </w:p>
        </w:tc>
        <w:tc>
          <w:tcPr>
            <w:tcW w:w="2619" w:type="dxa"/>
            <w:tcBorders>
              <w:bottom w:val="single" w:sz="4" w:space="0" w:color="auto"/>
            </w:tcBorders>
            <w:vAlign w:val="center"/>
          </w:tcPr>
          <w:p w14:paraId="0D61672A" w14:textId="77777777" w:rsidR="00436782" w:rsidRPr="003C5F64" w:rsidRDefault="00436782" w:rsidP="000D20E3">
            <w:pPr>
              <w:pStyle w:val="MDPI42tablebody"/>
              <w:spacing w:line="240" w:lineRule="auto"/>
              <w:rPr>
                <w:b/>
                <w:snapToGrid/>
              </w:rPr>
            </w:pPr>
            <w:r w:rsidRPr="003C5F64">
              <w:rPr>
                <w:b/>
                <w:snapToGrid/>
              </w:rPr>
              <w:t>Title 2</w:t>
            </w:r>
          </w:p>
        </w:tc>
        <w:tc>
          <w:tcPr>
            <w:tcW w:w="2619" w:type="dxa"/>
            <w:tcBorders>
              <w:bottom w:val="single" w:sz="4" w:space="0" w:color="auto"/>
            </w:tcBorders>
            <w:vAlign w:val="center"/>
          </w:tcPr>
          <w:p w14:paraId="6CBF60BD" w14:textId="77777777" w:rsidR="00436782" w:rsidRPr="003C5F64" w:rsidRDefault="00436782" w:rsidP="000D20E3">
            <w:pPr>
              <w:pStyle w:val="MDPI42tablebody"/>
              <w:spacing w:line="240" w:lineRule="auto"/>
              <w:rPr>
                <w:b/>
                <w:snapToGrid/>
              </w:rPr>
            </w:pPr>
            <w:r w:rsidRPr="003C5F64">
              <w:rPr>
                <w:b/>
                <w:snapToGrid/>
              </w:rPr>
              <w:t>Title 3</w:t>
            </w:r>
          </w:p>
        </w:tc>
      </w:tr>
      <w:tr w:rsidR="00436782" w:rsidRPr="003C5F64" w14:paraId="4CA82BAF" w14:textId="77777777" w:rsidTr="000D20E3">
        <w:tc>
          <w:tcPr>
            <w:tcW w:w="2619" w:type="dxa"/>
            <w:vAlign w:val="center"/>
          </w:tcPr>
          <w:p w14:paraId="6770BAC0" w14:textId="77777777" w:rsidR="00436782" w:rsidRPr="003C5F64" w:rsidRDefault="00436782" w:rsidP="000D20E3">
            <w:pPr>
              <w:pStyle w:val="MDPI42tablebody"/>
              <w:spacing w:line="240" w:lineRule="auto"/>
            </w:pPr>
            <w:r w:rsidRPr="003C5F64">
              <w:t>entry 1</w:t>
            </w:r>
          </w:p>
        </w:tc>
        <w:tc>
          <w:tcPr>
            <w:tcW w:w="2619" w:type="dxa"/>
            <w:vAlign w:val="center"/>
          </w:tcPr>
          <w:p w14:paraId="6AB953AE" w14:textId="77777777" w:rsidR="00436782" w:rsidRPr="003C5F64" w:rsidRDefault="00436782" w:rsidP="000D20E3">
            <w:pPr>
              <w:pStyle w:val="MDPI42tablebody"/>
              <w:spacing w:line="240" w:lineRule="auto"/>
            </w:pPr>
            <w:r w:rsidRPr="003C5F64">
              <w:t>data</w:t>
            </w:r>
          </w:p>
        </w:tc>
        <w:tc>
          <w:tcPr>
            <w:tcW w:w="2619" w:type="dxa"/>
            <w:vAlign w:val="center"/>
          </w:tcPr>
          <w:p w14:paraId="62CC24AF" w14:textId="77777777" w:rsidR="00436782" w:rsidRPr="003C5F64" w:rsidRDefault="00436782" w:rsidP="000D20E3">
            <w:pPr>
              <w:pStyle w:val="MDPI42tablebody"/>
              <w:spacing w:line="240" w:lineRule="auto"/>
            </w:pPr>
            <w:r w:rsidRPr="003C5F64">
              <w:t>data</w:t>
            </w:r>
          </w:p>
        </w:tc>
      </w:tr>
      <w:tr w:rsidR="00436782" w:rsidRPr="003C5F64" w14:paraId="69881644" w14:textId="77777777" w:rsidTr="000D20E3">
        <w:tc>
          <w:tcPr>
            <w:tcW w:w="2619" w:type="dxa"/>
            <w:vAlign w:val="center"/>
          </w:tcPr>
          <w:p w14:paraId="6AA0B7CE" w14:textId="77777777" w:rsidR="00436782" w:rsidRPr="003C5F64" w:rsidRDefault="00436782" w:rsidP="000D20E3">
            <w:pPr>
              <w:pStyle w:val="MDPI42tablebody"/>
              <w:spacing w:line="240" w:lineRule="auto"/>
            </w:pPr>
            <w:r w:rsidRPr="003C5F64">
              <w:t>entry 2</w:t>
            </w:r>
          </w:p>
        </w:tc>
        <w:tc>
          <w:tcPr>
            <w:tcW w:w="2619" w:type="dxa"/>
            <w:vAlign w:val="center"/>
          </w:tcPr>
          <w:p w14:paraId="32B854DF" w14:textId="77777777" w:rsidR="00436782" w:rsidRPr="003C5F64" w:rsidRDefault="00436782" w:rsidP="000D20E3">
            <w:pPr>
              <w:pStyle w:val="MDPI42tablebody"/>
              <w:spacing w:line="240" w:lineRule="auto"/>
            </w:pPr>
            <w:r w:rsidRPr="003C5F64">
              <w:t>data</w:t>
            </w:r>
          </w:p>
        </w:tc>
        <w:tc>
          <w:tcPr>
            <w:tcW w:w="2619" w:type="dxa"/>
            <w:vAlign w:val="center"/>
          </w:tcPr>
          <w:p w14:paraId="649CAC3A" w14:textId="77777777" w:rsidR="00436782" w:rsidRPr="00FE3423" w:rsidRDefault="00436782" w:rsidP="000D20E3">
            <w:pPr>
              <w:pStyle w:val="MDPI42tablebody"/>
              <w:spacing w:line="240" w:lineRule="auto"/>
              <w:rPr>
                <w:rFonts w:eastAsiaTheme="minorEastAsia"/>
                <w:lang w:eastAsia="zh-CN"/>
              </w:rPr>
            </w:pPr>
            <w:r w:rsidRPr="003C5F64">
              <w:t>data</w:t>
            </w:r>
          </w:p>
        </w:tc>
      </w:tr>
    </w:tbl>
    <w:bookmarkEnd w:id="6"/>
    <w:p w14:paraId="24CB2FCE" w14:textId="77777777" w:rsidR="00350C6E" w:rsidRPr="003C5F64" w:rsidRDefault="00350C6E" w:rsidP="00436782">
      <w:pPr>
        <w:pStyle w:val="MDPI21heading1"/>
      </w:pPr>
      <w:r w:rsidRPr="003C5F64">
        <w:t>Appendix B</w:t>
      </w:r>
    </w:p>
    <w:p w14:paraId="21F5CA67" w14:textId="77777777" w:rsidR="00350C6E" w:rsidRPr="003C5F64" w:rsidRDefault="00350C6E" w:rsidP="00436782">
      <w:pPr>
        <w:pStyle w:val="MDPI31text"/>
      </w:pPr>
      <w:r w:rsidRPr="003C5F64">
        <w:t xml:space="preserve">All appendix sections must </w:t>
      </w:r>
      <w:r w:rsidR="003A71C4" w:rsidRPr="003C5F64">
        <w:t>be cited in the main text. In the appendices, Figures, Tables, etc. should be labeled starting with “A”—e.g., Figure A1, Figure A2, etc.</w:t>
      </w:r>
    </w:p>
    <w:p w14:paraId="6D629FB7" w14:textId="77777777" w:rsidR="00350C6E" w:rsidRPr="003C5F64" w:rsidRDefault="00350C6E" w:rsidP="00436782">
      <w:pPr>
        <w:pStyle w:val="MDPI21heading1"/>
        <w:ind w:left="0"/>
      </w:pPr>
      <w:r w:rsidRPr="003C5F64">
        <w:t>References</w:t>
      </w:r>
    </w:p>
    <w:p w14:paraId="7B962890" w14:textId="77777777" w:rsidR="00350C6E" w:rsidRPr="003C5F64" w:rsidRDefault="00350C6E" w:rsidP="00436782">
      <w:pPr>
        <w:pStyle w:val="MDPI81references"/>
        <w:numPr>
          <w:ilvl w:val="0"/>
          <w:numId w:val="0"/>
        </w:numPr>
        <w:ind w:left="425"/>
      </w:pPr>
      <w:r w:rsidRPr="003C5F64">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3C5F64">
        <w:t>ReferenceManager</w:t>
      </w:r>
      <w:proofErr w:type="spellEnd"/>
      <w:r w:rsidRPr="003C5F64">
        <w:t xml:space="preserve"> or Zotero to avoid typing mistakes and duplicated references. Include the digital object identifier (DOI) for all references where available.</w:t>
      </w:r>
    </w:p>
    <w:p w14:paraId="4A9F0A88" w14:textId="77777777" w:rsidR="00350C6E" w:rsidRPr="003C5F64" w:rsidRDefault="00350C6E" w:rsidP="00436782">
      <w:pPr>
        <w:pStyle w:val="MDPI81references"/>
        <w:numPr>
          <w:ilvl w:val="0"/>
          <w:numId w:val="0"/>
        </w:numPr>
        <w:ind w:left="425"/>
      </w:pPr>
    </w:p>
    <w:p w14:paraId="5263E4BD" w14:textId="77777777" w:rsidR="00350C6E" w:rsidRPr="003C5F64" w:rsidRDefault="004D039F" w:rsidP="00436782">
      <w:pPr>
        <w:pStyle w:val="MDPI81references"/>
        <w:numPr>
          <w:ilvl w:val="0"/>
          <w:numId w:val="0"/>
        </w:numPr>
        <w:ind w:left="425"/>
      </w:pPr>
      <w:r w:rsidRPr="003C5F64">
        <w:t>Citations and references in the Supplementary Materials</w:t>
      </w:r>
      <w:r w:rsidR="003A71C4" w:rsidRPr="003C5F64">
        <w:t xml:space="preserve"> are permitted </w:t>
      </w:r>
      <w:r w:rsidR="00350C6E" w:rsidRPr="003C5F64">
        <w:t xml:space="preserve">provided that they also appear in the reference list here. </w:t>
      </w:r>
    </w:p>
    <w:p w14:paraId="5D4AFEA0" w14:textId="77777777" w:rsidR="00350C6E" w:rsidRPr="003C5F64" w:rsidRDefault="00350C6E" w:rsidP="00436782">
      <w:pPr>
        <w:pStyle w:val="MDPI81references"/>
        <w:numPr>
          <w:ilvl w:val="0"/>
          <w:numId w:val="0"/>
        </w:numPr>
        <w:ind w:left="425"/>
      </w:pPr>
    </w:p>
    <w:p w14:paraId="21172368" w14:textId="77777777" w:rsidR="00350C6E" w:rsidRPr="003C5F64" w:rsidRDefault="00350C6E" w:rsidP="00436782">
      <w:pPr>
        <w:pStyle w:val="MDPI81references"/>
        <w:numPr>
          <w:ilvl w:val="0"/>
          <w:numId w:val="0"/>
        </w:numPr>
        <w:ind w:left="425"/>
      </w:pPr>
      <w:r w:rsidRPr="003C5F64">
        <w:t xml:space="preserve">In the text, reference numbers should be placed in square brackets </w:t>
      </w:r>
      <w:proofErr w:type="gramStart"/>
      <w:r w:rsidRPr="003C5F64">
        <w:t>[ ]</w:t>
      </w:r>
      <w:proofErr w:type="gramEnd"/>
      <w:r w:rsidR="003A71C4" w:rsidRPr="003C5F64">
        <w:t xml:space="preserve"> and placed before the punctuation; for example </w:t>
      </w:r>
      <w:r w:rsidRPr="003C5F64">
        <w:t>[1], [1–3] or [1,3]. For embedded citations in the text with pagination, use both parentheses and brackets to indicate the reference number and page numbers; for example [5] (p. 10), or [6] (pp. 101–105).</w:t>
      </w:r>
    </w:p>
    <w:p w14:paraId="0FB61A1C" w14:textId="77777777" w:rsidR="00350C6E" w:rsidRPr="003C5F64" w:rsidRDefault="00350C6E" w:rsidP="00436782">
      <w:pPr>
        <w:pStyle w:val="MDPI81references"/>
        <w:numPr>
          <w:ilvl w:val="0"/>
          <w:numId w:val="0"/>
        </w:numPr>
        <w:ind w:left="425"/>
      </w:pPr>
    </w:p>
    <w:p w14:paraId="58146908" w14:textId="77777777" w:rsidR="00350C6E" w:rsidRPr="003C5F64" w:rsidRDefault="00350C6E" w:rsidP="00436782">
      <w:pPr>
        <w:pStyle w:val="MDPI81references"/>
        <w:numPr>
          <w:ilvl w:val="0"/>
          <w:numId w:val="4"/>
        </w:numPr>
        <w:ind w:left="425" w:hanging="425"/>
      </w:pPr>
      <w:r w:rsidRPr="003C5F64">
        <w:t xml:space="preserve">Author 1, A.B.; Author 2, C.D. Title of the article. </w:t>
      </w:r>
      <w:r w:rsidRPr="003C5F64">
        <w:rPr>
          <w:i/>
        </w:rPr>
        <w:t>Abbreviated Journal Name</w:t>
      </w:r>
      <w:r w:rsidRPr="003C5F64">
        <w:t xml:space="preserve"> </w:t>
      </w:r>
      <w:r w:rsidRPr="003C5F64">
        <w:rPr>
          <w:b/>
        </w:rPr>
        <w:t>Year</w:t>
      </w:r>
      <w:r w:rsidRPr="003C5F64">
        <w:t xml:space="preserve">, </w:t>
      </w:r>
      <w:r w:rsidRPr="003C5F64">
        <w:rPr>
          <w:i/>
        </w:rPr>
        <w:t>Volume</w:t>
      </w:r>
      <w:r w:rsidRPr="003C5F64">
        <w:t>, page range.</w:t>
      </w:r>
    </w:p>
    <w:p w14:paraId="220E2EFA" w14:textId="77777777" w:rsidR="00350C6E" w:rsidRPr="003C5F64" w:rsidRDefault="00350C6E" w:rsidP="00436782">
      <w:pPr>
        <w:pStyle w:val="MDPI81references"/>
        <w:numPr>
          <w:ilvl w:val="0"/>
          <w:numId w:val="4"/>
        </w:numPr>
        <w:ind w:left="425" w:hanging="425"/>
      </w:pPr>
      <w:r w:rsidRPr="003C5F64">
        <w:t xml:space="preserve">Author 1, A.; Author 2, B. Title of the chapter. In </w:t>
      </w:r>
      <w:r w:rsidRPr="003C5F64">
        <w:rPr>
          <w:i/>
        </w:rPr>
        <w:t>Book Title</w:t>
      </w:r>
      <w:r w:rsidRPr="003C5F64">
        <w:t>, 2nd ed.; Editor 1, A., Editor 2, B., Eds.; Publisher: Publisher Location, Country, 2007; Volume 3, pp. 154–196.</w:t>
      </w:r>
    </w:p>
    <w:p w14:paraId="152CE2D9" w14:textId="77777777" w:rsidR="00350C6E" w:rsidRPr="003C5F64" w:rsidRDefault="00350C6E" w:rsidP="00436782">
      <w:pPr>
        <w:pStyle w:val="MDPI81references"/>
        <w:numPr>
          <w:ilvl w:val="0"/>
          <w:numId w:val="4"/>
        </w:numPr>
        <w:ind w:left="425" w:hanging="425"/>
      </w:pPr>
      <w:r w:rsidRPr="003C5F64">
        <w:t xml:space="preserve">Author 1, A.; Author 2, B. </w:t>
      </w:r>
      <w:r w:rsidRPr="003C5F64">
        <w:rPr>
          <w:i/>
        </w:rPr>
        <w:t>Book Title</w:t>
      </w:r>
      <w:r w:rsidRPr="003C5F64">
        <w:t>, 3rd ed.; Publisher: Publisher Location, Country, 2008; pp. 154–196.</w:t>
      </w:r>
    </w:p>
    <w:p w14:paraId="760750E2" w14:textId="77777777" w:rsidR="00350C6E" w:rsidRPr="003C5F64" w:rsidRDefault="00350C6E" w:rsidP="00436782">
      <w:pPr>
        <w:pStyle w:val="MDPI81references"/>
        <w:numPr>
          <w:ilvl w:val="0"/>
          <w:numId w:val="3"/>
        </w:numPr>
        <w:ind w:left="425" w:hanging="425"/>
      </w:pPr>
      <w:r w:rsidRPr="003C5F64">
        <w:t xml:space="preserve">Author 1, A.B.; Author 2, C. Title of Unpublished Work. </w:t>
      </w:r>
      <w:r w:rsidRPr="003C5F64">
        <w:rPr>
          <w:i/>
        </w:rPr>
        <w:t>Abbreviated Journal Name</w:t>
      </w:r>
      <w:r w:rsidRPr="003C5F64">
        <w:t xml:space="preserve"> </w:t>
      </w:r>
      <w:r w:rsidR="000F1D33" w:rsidRPr="003C5F64">
        <w:t>year,</w:t>
      </w:r>
      <w:r w:rsidR="000F1D33" w:rsidRPr="003C5F64">
        <w:rPr>
          <w:i/>
        </w:rPr>
        <w:t xml:space="preserve"> phrase indicating stage of publication (submitted; accepted; in press)</w:t>
      </w:r>
      <w:r w:rsidRPr="003C5F64">
        <w:t>.</w:t>
      </w:r>
    </w:p>
    <w:p w14:paraId="11B6D4D5" w14:textId="77777777" w:rsidR="00350C6E" w:rsidRPr="003C5F64" w:rsidRDefault="00350C6E" w:rsidP="00436782">
      <w:pPr>
        <w:pStyle w:val="MDPI81references"/>
        <w:numPr>
          <w:ilvl w:val="0"/>
          <w:numId w:val="3"/>
        </w:numPr>
        <w:ind w:left="425" w:hanging="425"/>
      </w:pPr>
      <w:r w:rsidRPr="003C5F64">
        <w:t>Author 1, A.B. (University, City, State, Country); Author 2, C. (Institute, City, State, Country). Personal communication, 2012.</w:t>
      </w:r>
    </w:p>
    <w:p w14:paraId="2E0FA40E" w14:textId="77777777" w:rsidR="00350C6E" w:rsidRPr="003C5F64" w:rsidRDefault="00350C6E" w:rsidP="00436782">
      <w:pPr>
        <w:pStyle w:val="MDPI81references"/>
        <w:numPr>
          <w:ilvl w:val="0"/>
          <w:numId w:val="3"/>
        </w:numPr>
        <w:ind w:left="425" w:hanging="425"/>
      </w:pPr>
      <w:r w:rsidRPr="003C5F64">
        <w:t xml:space="preserve">Author 1, A.B.; Author 2, C.D.; Author 3, E.F. Title of Presentation. </w:t>
      </w:r>
      <w:r w:rsidR="000F1D33" w:rsidRPr="003C5F64">
        <w:t>In Proceedings of the Name of the Conference, Location of Conference, Country, Date of Conference (Day Month Year).</w:t>
      </w:r>
    </w:p>
    <w:p w14:paraId="29157B2A" w14:textId="77777777" w:rsidR="00350C6E" w:rsidRPr="003C5F64" w:rsidRDefault="00350C6E" w:rsidP="00436782">
      <w:pPr>
        <w:pStyle w:val="MDPI81references"/>
        <w:numPr>
          <w:ilvl w:val="0"/>
          <w:numId w:val="3"/>
        </w:numPr>
        <w:ind w:left="425" w:hanging="425"/>
      </w:pPr>
      <w:r w:rsidRPr="003C5F64">
        <w:t>Author 1, A.B. Title of Thesis. Level of Thesis, Degree-Granting University, Location of University, Date of Completion.</w:t>
      </w:r>
    </w:p>
    <w:p w14:paraId="3822B813" w14:textId="77777777" w:rsidR="008070A9" w:rsidRPr="003C5F64" w:rsidRDefault="00350C6E" w:rsidP="00436782">
      <w:pPr>
        <w:pStyle w:val="MDPI81references"/>
        <w:numPr>
          <w:ilvl w:val="0"/>
          <w:numId w:val="3"/>
        </w:numPr>
        <w:ind w:left="425" w:hanging="425"/>
      </w:pPr>
      <w:r w:rsidRPr="003C5F64">
        <w:t>Title of Site. Available online: URL (accessed on Day Month Year).</w:t>
      </w:r>
    </w:p>
    <w:p w14:paraId="26FC8520" w14:textId="77777777" w:rsidR="00350C6E" w:rsidRPr="008070A9" w:rsidRDefault="008070A9" w:rsidP="00436782">
      <w:pPr>
        <w:pStyle w:val="MDPI63notes"/>
      </w:pPr>
      <w:r w:rsidRPr="003C5F64">
        <w:rPr>
          <w:b/>
        </w:rPr>
        <w:t>Disclaimer/Publisher’s Note:</w:t>
      </w:r>
      <w:r w:rsidRPr="003C5F64">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50C6E" w:rsidRPr="008070A9" w:rsidSect="00436782">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C2479B" w14:textId="77777777" w:rsidR="00843860" w:rsidRPr="003C5F64" w:rsidRDefault="00843860">
      <w:pPr>
        <w:spacing w:line="240" w:lineRule="auto"/>
      </w:pPr>
      <w:r w:rsidRPr="003C5F64">
        <w:separator/>
      </w:r>
    </w:p>
  </w:endnote>
  <w:endnote w:type="continuationSeparator" w:id="0">
    <w:p w14:paraId="7DD9177D" w14:textId="77777777" w:rsidR="00843860" w:rsidRPr="003C5F64" w:rsidRDefault="00843860">
      <w:pPr>
        <w:spacing w:line="240" w:lineRule="auto"/>
      </w:pPr>
      <w:r w:rsidRPr="003C5F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RWPalladioL-Ital">
    <w:altName w:val="Yu Gothic"/>
    <w:panose1 w:val="020B0604020202020204"/>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D9107" w14:textId="77777777" w:rsidR="004B4EBF" w:rsidRDefault="004B4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47332" w14:textId="77777777" w:rsidR="00E764AC" w:rsidRPr="00822189" w:rsidRDefault="00822189" w:rsidP="00822189">
    <w:pPr>
      <w:pStyle w:val="Footer"/>
      <w:spacing w:line="240" w:lineRule="auto"/>
      <w:jc w:val="right"/>
    </w:pPr>
    <w:r w:rsidRPr="004B4EBF">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AFD4C" w14:textId="77777777" w:rsidR="00801962" w:rsidRPr="003C5F64" w:rsidRDefault="00801962" w:rsidP="004A2A89">
    <w:pPr>
      <w:pBdr>
        <w:top w:val="single" w:sz="4" w:space="0" w:color="000000"/>
      </w:pBdr>
      <w:adjustRightInd w:val="0"/>
      <w:snapToGrid w:val="0"/>
      <w:spacing w:before="480" w:line="100" w:lineRule="exact"/>
      <w:rPr>
        <w:i/>
        <w:sz w:val="16"/>
        <w:szCs w:val="16"/>
      </w:rPr>
    </w:pPr>
  </w:p>
  <w:p w14:paraId="6B642745" w14:textId="77777777" w:rsidR="00E764AC" w:rsidRPr="003C5F64" w:rsidRDefault="006175C5" w:rsidP="005673A3">
    <w:pPr>
      <w:tabs>
        <w:tab w:val="right" w:pos="10466"/>
      </w:tabs>
      <w:spacing w:line="240" w:lineRule="auto"/>
      <w:rPr>
        <w:sz w:val="16"/>
        <w:szCs w:val="16"/>
      </w:rPr>
    </w:pPr>
    <w:r w:rsidRPr="003C5F64">
      <w:rPr>
        <w:i/>
        <w:sz w:val="16"/>
        <w:szCs w:val="16"/>
      </w:rPr>
      <w:t xml:space="preserve">Eng. Proc. </w:t>
    </w:r>
    <w:r w:rsidR="00822189">
      <w:rPr>
        <w:b/>
        <w:bCs/>
        <w:iCs/>
        <w:sz w:val="16"/>
        <w:szCs w:val="16"/>
      </w:rPr>
      <w:t>2026</w:t>
    </w:r>
    <w:r w:rsidR="00D15588" w:rsidRPr="003C5F64">
      <w:rPr>
        <w:bCs/>
        <w:iCs/>
        <w:sz w:val="16"/>
        <w:szCs w:val="16"/>
      </w:rPr>
      <w:t>,</w:t>
    </w:r>
    <w:r w:rsidR="00436782" w:rsidRPr="003C5F64">
      <w:rPr>
        <w:bCs/>
        <w:i/>
        <w:iCs/>
        <w:sz w:val="16"/>
        <w:szCs w:val="16"/>
      </w:rPr>
      <w:t xml:space="preserve"> </w:t>
    </w:r>
    <w:r w:rsidR="00C05ADA" w:rsidRPr="003C5F64">
      <w:rPr>
        <w:rFonts w:hint="eastAsia"/>
        <w:bCs/>
        <w:i/>
        <w:iCs/>
        <w:sz w:val="16"/>
        <w:szCs w:val="16"/>
      </w:rPr>
      <w:t>x</w:t>
    </w:r>
    <w:r w:rsidR="00D15588" w:rsidRPr="003C5F64">
      <w:rPr>
        <w:bCs/>
        <w:iCs/>
        <w:sz w:val="16"/>
        <w:szCs w:val="16"/>
      </w:rPr>
      <w:t xml:space="preserve">, </w:t>
    </w:r>
    <w:r w:rsidR="006B57F5" w:rsidRPr="003C5F64">
      <w:rPr>
        <w:bCs/>
        <w:iCs/>
        <w:sz w:val="16"/>
        <w:szCs w:val="16"/>
      </w:rPr>
      <w:t>x</w:t>
    </w:r>
    <w:r w:rsidR="005673A3" w:rsidRPr="003C5F64">
      <w:rPr>
        <w:sz w:val="16"/>
        <w:szCs w:val="16"/>
      </w:rPr>
      <w:tab/>
    </w:r>
    <w:r w:rsidR="00822189" w:rsidRPr="004B4EB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23CAA5" w14:textId="77777777" w:rsidR="00843860" w:rsidRPr="003C5F64" w:rsidRDefault="00843860">
      <w:pPr>
        <w:spacing w:line="240" w:lineRule="auto"/>
      </w:pPr>
      <w:r w:rsidRPr="003C5F64">
        <w:separator/>
      </w:r>
    </w:p>
  </w:footnote>
  <w:footnote w:type="continuationSeparator" w:id="0">
    <w:p w14:paraId="1F63DEEE" w14:textId="77777777" w:rsidR="00843860" w:rsidRPr="003C5F64" w:rsidRDefault="00843860">
      <w:pPr>
        <w:spacing w:line="240" w:lineRule="auto"/>
      </w:pPr>
      <w:r w:rsidRPr="003C5F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B8454" w14:textId="77777777" w:rsidR="00E764AC" w:rsidRPr="003C5F64" w:rsidRDefault="00E764AC" w:rsidP="00E764A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84653C" w14:textId="77777777" w:rsidR="00801962" w:rsidRPr="003C5F64" w:rsidRDefault="006175C5" w:rsidP="005673A3">
    <w:pPr>
      <w:tabs>
        <w:tab w:val="right" w:pos="10466"/>
      </w:tabs>
      <w:adjustRightInd w:val="0"/>
      <w:snapToGrid w:val="0"/>
      <w:spacing w:line="240" w:lineRule="auto"/>
      <w:rPr>
        <w:sz w:val="16"/>
        <w:szCs w:val="16"/>
      </w:rPr>
    </w:pPr>
    <w:r w:rsidRPr="003C5F64">
      <w:rPr>
        <w:i/>
        <w:sz w:val="16"/>
        <w:szCs w:val="16"/>
      </w:rPr>
      <w:t xml:space="preserve">Eng. Proc. </w:t>
    </w:r>
    <w:r w:rsidR="00822189">
      <w:rPr>
        <w:b/>
        <w:sz w:val="16"/>
      </w:rPr>
      <w:t>2026</w:t>
    </w:r>
    <w:r w:rsidR="00D15588" w:rsidRPr="003C5F64">
      <w:rPr>
        <w:sz w:val="16"/>
      </w:rPr>
      <w:t>,</w:t>
    </w:r>
    <w:r w:rsidR="00436782" w:rsidRPr="003C5F64">
      <w:rPr>
        <w:i/>
        <w:sz w:val="16"/>
      </w:rPr>
      <w:t xml:space="preserve"> </w:t>
    </w:r>
    <w:r w:rsidR="009109D8" w:rsidRPr="003C5F64">
      <w:rPr>
        <w:rFonts w:hint="eastAsia"/>
        <w:i/>
        <w:sz w:val="16"/>
      </w:rPr>
      <w:t>x</w:t>
    </w:r>
    <w:r w:rsidR="00D15588" w:rsidRPr="003C5F64">
      <w:rPr>
        <w:sz w:val="16"/>
      </w:rPr>
      <w:t xml:space="preserve">, </w:t>
    </w:r>
    <w:r w:rsidR="006B57F5" w:rsidRPr="003C5F64">
      <w:rPr>
        <w:sz w:val="16"/>
      </w:rPr>
      <w:t xml:space="preserve">x </w:t>
    </w:r>
    <w:r w:rsidR="00436782" w:rsidRPr="003C5F64">
      <w:rPr>
        <w:sz w:val="16"/>
      </w:rPr>
      <w:t>FOR PEER REVIEW</w:t>
    </w:r>
    <w:r w:rsidR="00436782" w:rsidRPr="003C5F64">
      <w:rPr>
        <w:sz w:val="16"/>
      </w:rPr>
      <w:ptab w:relativeTo="margin" w:alignment="right" w:leader="none"/>
    </w:r>
    <w:r w:rsidR="00436782" w:rsidRPr="003C5F64">
      <w:rPr>
        <w:sz w:val="16"/>
      </w:rPr>
      <w:fldChar w:fldCharType="begin"/>
    </w:r>
    <w:r w:rsidR="00436782" w:rsidRPr="003C5F64">
      <w:rPr>
        <w:sz w:val="16"/>
      </w:rPr>
      <w:instrText xml:space="preserve"> PAGE   \* MERGEFORMAT </w:instrText>
    </w:r>
    <w:r w:rsidR="00436782" w:rsidRPr="003C5F64">
      <w:rPr>
        <w:sz w:val="16"/>
      </w:rPr>
      <w:fldChar w:fldCharType="separate"/>
    </w:r>
    <w:r w:rsidR="00436782" w:rsidRPr="003C5F64">
      <w:rPr>
        <w:sz w:val="16"/>
      </w:rPr>
      <w:t>2</w:t>
    </w:r>
    <w:r w:rsidR="00436782" w:rsidRPr="003C5F64">
      <w:rPr>
        <w:sz w:val="16"/>
      </w:rPr>
      <w:fldChar w:fldCharType="end"/>
    </w:r>
    <w:r w:rsidR="00436782" w:rsidRPr="003C5F64">
      <w:rPr>
        <w:sz w:val="16"/>
      </w:rPr>
      <w:t xml:space="preserve"> of </w:t>
    </w:r>
    <w:r w:rsidR="00436782" w:rsidRPr="003C5F64">
      <w:rPr>
        <w:sz w:val="16"/>
      </w:rPr>
      <w:fldChar w:fldCharType="begin"/>
    </w:r>
    <w:r w:rsidR="00436782" w:rsidRPr="003C5F64">
      <w:rPr>
        <w:sz w:val="16"/>
      </w:rPr>
      <w:instrText xml:space="preserve"> NUMPAGES   \* MERGEFORMAT </w:instrText>
    </w:r>
    <w:r w:rsidR="00436782" w:rsidRPr="003C5F64">
      <w:rPr>
        <w:sz w:val="16"/>
      </w:rPr>
      <w:fldChar w:fldCharType="separate"/>
    </w:r>
    <w:r w:rsidR="00436782" w:rsidRPr="003C5F64">
      <w:rPr>
        <w:sz w:val="16"/>
      </w:rPr>
      <w:t>6</w:t>
    </w:r>
    <w:r w:rsidR="00436782" w:rsidRPr="003C5F64">
      <w:rPr>
        <w:sz w:val="16"/>
      </w:rPr>
      <w:fldChar w:fldCharType="end"/>
    </w:r>
  </w:p>
  <w:p w14:paraId="7E2CB25E" w14:textId="77777777" w:rsidR="00E764AC" w:rsidRPr="003C5F64"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3C5F64" w14:paraId="2F8A6612" w14:textId="77777777" w:rsidTr="00172A6B">
      <w:trPr>
        <w:trHeight w:val="686"/>
      </w:trPr>
      <w:tc>
        <w:tcPr>
          <w:tcW w:w="3679" w:type="dxa"/>
          <w:vAlign w:val="center"/>
        </w:tcPr>
        <w:p w14:paraId="60A6BD90" w14:textId="77777777" w:rsidR="00801962" w:rsidRPr="003C5F64" w:rsidRDefault="008C7C02" w:rsidP="005673A3">
          <w:pPr>
            <w:pStyle w:val="Header"/>
            <w:pBdr>
              <w:bottom w:val="none" w:sz="0" w:space="0" w:color="auto"/>
            </w:pBdr>
            <w:jc w:val="left"/>
            <w:rPr>
              <w:rFonts w:eastAsia="DengXian"/>
              <w:b/>
              <w:bCs/>
            </w:rPr>
          </w:pPr>
          <w:r w:rsidRPr="003C5F64">
            <w:rPr>
              <w:rFonts w:eastAsia="DengXian"/>
              <w:b/>
              <w:bCs/>
              <w:noProof/>
            </w:rPr>
            <w:drawing>
              <wp:inline distT="0" distB="0" distL="0" distR="0" wp14:anchorId="663F2605" wp14:editId="1FA28268">
                <wp:extent cx="1420732" cy="432000"/>
                <wp:effectExtent l="0" t="0" r="8255" b="6350"/>
                <wp:docPr id="17916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0484" name=""/>
                        <pic:cNvPicPr/>
                      </pic:nvPicPr>
                      <pic:blipFill>
                        <a:blip r:embed="rId1"/>
                        <a:stretch>
                          <a:fillRect/>
                        </a:stretch>
                      </pic:blipFill>
                      <pic:spPr>
                        <a:xfrm>
                          <a:off x="0" y="0"/>
                          <a:ext cx="1420732" cy="432000"/>
                        </a:xfrm>
                        <a:prstGeom prst="rect">
                          <a:avLst/>
                        </a:prstGeom>
                      </pic:spPr>
                    </pic:pic>
                  </a:graphicData>
                </a:graphic>
              </wp:inline>
            </w:drawing>
          </w:r>
        </w:p>
      </w:tc>
      <w:tc>
        <w:tcPr>
          <w:tcW w:w="4535" w:type="dxa"/>
          <w:vAlign w:val="center"/>
        </w:tcPr>
        <w:p w14:paraId="77C330D9" w14:textId="77777777" w:rsidR="00801962" w:rsidRPr="003C5F64" w:rsidRDefault="00801962" w:rsidP="005673A3">
          <w:pPr>
            <w:pStyle w:val="Header"/>
            <w:pBdr>
              <w:bottom w:val="none" w:sz="0" w:space="0" w:color="auto"/>
            </w:pBdr>
            <w:rPr>
              <w:rFonts w:eastAsia="DengXian"/>
              <w:b/>
              <w:bCs/>
            </w:rPr>
          </w:pPr>
        </w:p>
      </w:tc>
      <w:tc>
        <w:tcPr>
          <w:tcW w:w="2273" w:type="dxa"/>
          <w:vAlign w:val="center"/>
        </w:tcPr>
        <w:p w14:paraId="1635F87C" w14:textId="77777777" w:rsidR="00801962" w:rsidRPr="003C5F64" w:rsidRDefault="00172A6B" w:rsidP="00172A6B">
          <w:pPr>
            <w:pStyle w:val="Header"/>
            <w:pBdr>
              <w:bottom w:val="none" w:sz="0" w:space="0" w:color="auto"/>
            </w:pBdr>
            <w:jc w:val="right"/>
            <w:rPr>
              <w:rFonts w:eastAsia="DengXian"/>
              <w:b/>
              <w:bCs/>
            </w:rPr>
          </w:pPr>
          <w:r w:rsidRPr="003C5F64">
            <w:rPr>
              <w:rFonts w:eastAsia="DengXian"/>
              <w:b/>
              <w:bCs/>
              <w:noProof/>
            </w:rPr>
            <w:drawing>
              <wp:inline distT="0" distB="0" distL="0" distR="0" wp14:anchorId="38719B89" wp14:editId="7968A2BE">
                <wp:extent cx="540000" cy="360000"/>
                <wp:effectExtent l="0" t="0" r="0" b="2540"/>
                <wp:docPr id="1641241973" name="Picture 1"/>
                <wp:cNvGraphicFramePr/>
                <a:graphic xmlns:a="http://schemas.openxmlformats.org/drawingml/2006/main">
                  <a:graphicData uri="http://schemas.openxmlformats.org/drawingml/2006/picture">
                    <pic:pic xmlns:pic="http://schemas.openxmlformats.org/drawingml/2006/picture">
                      <pic:nvPicPr>
                        <pic:cNvPr id="1641241973" name=""/>
                        <pic:cNvPicPr/>
                      </pic:nvPicPr>
                      <pic:blipFill>
                        <a:blip r:embed="rId2"/>
                        <a:stretch>
                          <a:fillRect/>
                        </a:stretch>
                      </pic:blipFill>
                      <pic:spPr>
                        <a:xfrm>
                          <a:off x="0" y="0"/>
                          <a:ext cx="540000" cy="360000"/>
                        </a:xfrm>
                        <a:prstGeom prst="rect">
                          <a:avLst/>
                        </a:prstGeom>
                      </pic:spPr>
                    </pic:pic>
                  </a:graphicData>
                </a:graphic>
              </wp:inline>
            </w:drawing>
          </w:r>
        </w:p>
      </w:tc>
    </w:tr>
  </w:tbl>
  <w:p w14:paraId="6B7A7CC7" w14:textId="77777777" w:rsidR="00E764AC" w:rsidRPr="003C5F64"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59455">
    <w:abstractNumId w:val="4"/>
  </w:num>
  <w:num w:numId="2" w16cid:durableId="2029329644">
    <w:abstractNumId w:val="7"/>
  </w:num>
  <w:num w:numId="3" w16cid:durableId="890849138">
    <w:abstractNumId w:val="3"/>
  </w:num>
  <w:num w:numId="4" w16cid:durableId="29381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8808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0585308">
    <w:abstractNumId w:val="5"/>
  </w:num>
  <w:num w:numId="7" w16cid:durableId="1952206737">
    <w:abstractNumId w:val="9"/>
  </w:num>
  <w:num w:numId="8" w16cid:durableId="1570771270">
    <w:abstractNumId w:val="1"/>
  </w:num>
  <w:num w:numId="9" w16cid:durableId="1351024948">
    <w:abstractNumId w:val="9"/>
  </w:num>
  <w:num w:numId="10" w16cid:durableId="1028289866">
    <w:abstractNumId w:val="1"/>
  </w:num>
  <w:num w:numId="11" w16cid:durableId="1088117078">
    <w:abstractNumId w:val="9"/>
  </w:num>
  <w:num w:numId="12" w16cid:durableId="2131626263">
    <w:abstractNumId w:val="1"/>
  </w:num>
  <w:num w:numId="13" w16cid:durableId="1276904979">
    <w:abstractNumId w:val="10"/>
  </w:num>
  <w:num w:numId="14" w16cid:durableId="1450315868">
    <w:abstractNumId w:val="9"/>
  </w:num>
  <w:num w:numId="15" w16cid:durableId="814029660">
    <w:abstractNumId w:val="1"/>
  </w:num>
  <w:num w:numId="16" w16cid:durableId="773745104">
    <w:abstractNumId w:val="0"/>
  </w:num>
  <w:num w:numId="17" w16cid:durableId="983512563">
    <w:abstractNumId w:val="8"/>
  </w:num>
  <w:num w:numId="18" w16cid:durableId="5644426">
    <w:abstractNumId w:val="0"/>
  </w:num>
  <w:num w:numId="19" w16cid:durableId="373113924">
    <w:abstractNumId w:val="9"/>
  </w:num>
  <w:num w:numId="20" w16cid:durableId="945771767">
    <w:abstractNumId w:val="1"/>
  </w:num>
  <w:num w:numId="21" w16cid:durableId="1099253509">
    <w:abstractNumId w:val="0"/>
  </w:num>
  <w:num w:numId="22" w16cid:durableId="1870991960">
    <w:abstractNumId w:val="6"/>
  </w:num>
  <w:num w:numId="23" w16cid:durableId="300186813">
    <w:abstractNumId w:val="2"/>
  </w:num>
  <w:num w:numId="24" w16cid:durableId="1741900067">
    <w:abstractNumId w:val="9"/>
  </w:num>
  <w:num w:numId="25" w16cid:durableId="276719005">
    <w:abstractNumId w:val="1"/>
  </w:num>
  <w:num w:numId="26" w16cid:durableId="1025057875">
    <w:abstractNumId w:val="8"/>
  </w:num>
  <w:num w:numId="27" w16cid:durableId="10843784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2D"/>
    <w:rsid w:val="000105F8"/>
    <w:rsid w:val="000138D5"/>
    <w:rsid w:val="0002793F"/>
    <w:rsid w:val="00047093"/>
    <w:rsid w:val="00060FF0"/>
    <w:rsid w:val="000755DF"/>
    <w:rsid w:val="000825D2"/>
    <w:rsid w:val="000B05B1"/>
    <w:rsid w:val="000C631C"/>
    <w:rsid w:val="000D44E3"/>
    <w:rsid w:val="000E1C29"/>
    <w:rsid w:val="000E4B44"/>
    <w:rsid w:val="000E78E6"/>
    <w:rsid w:val="000F1D33"/>
    <w:rsid w:val="00126607"/>
    <w:rsid w:val="001373DD"/>
    <w:rsid w:val="001532CD"/>
    <w:rsid w:val="00154674"/>
    <w:rsid w:val="00157FCA"/>
    <w:rsid w:val="00172A6B"/>
    <w:rsid w:val="00181F74"/>
    <w:rsid w:val="001842F7"/>
    <w:rsid w:val="00195FD6"/>
    <w:rsid w:val="001A268D"/>
    <w:rsid w:val="001A2BD9"/>
    <w:rsid w:val="001C45F9"/>
    <w:rsid w:val="001C5532"/>
    <w:rsid w:val="001D0896"/>
    <w:rsid w:val="001D2588"/>
    <w:rsid w:val="001D6CA1"/>
    <w:rsid w:val="001D78D9"/>
    <w:rsid w:val="001E2AEB"/>
    <w:rsid w:val="001F61F9"/>
    <w:rsid w:val="00214D76"/>
    <w:rsid w:val="00222A3B"/>
    <w:rsid w:val="002259E3"/>
    <w:rsid w:val="00231385"/>
    <w:rsid w:val="00247CB8"/>
    <w:rsid w:val="00251530"/>
    <w:rsid w:val="00275964"/>
    <w:rsid w:val="00292DC0"/>
    <w:rsid w:val="00295161"/>
    <w:rsid w:val="002965CB"/>
    <w:rsid w:val="00297E2D"/>
    <w:rsid w:val="002A0561"/>
    <w:rsid w:val="002A40FE"/>
    <w:rsid w:val="002A7927"/>
    <w:rsid w:val="002E13BB"/>
    <w:rsid w:val="002E4CCB"/>
    <w:rsid w:val="002E4DEC"/>
    <w:rsid w:val="002E5453"/>
    <w:rsid w:val="00310D64"/>
    <w:rsid w:val="003111DF"/>
    <w:rsid w:val="00326141"/>
    <w:rsid w:val="003339F6"/>
    <w:rsid w:val="00333F44"/>
    <w:rsid w:val="00346D6E"/>
    <w:rsid w:val="00350C6E"/>
    <w:rsid w:val="00357C7A"/>
    <w:rsid w:val="0036018F"/>
    <w:rsid w:val="00391905"/>
    <w:rsid w:val="003A71C4"/>
    <w:rsid w:val="003B5B74"/>
    <w:rsid w:val="003C5F64"/>
    <w:rsid w:val="003D0B25"/>
    <w:rsid w:val="003D1571"/>
    <w:rsid w:val="003D20A9"/>
    <w:rsid w:val="003D27D5"/>
    <w:rsid w:val="003D6085"/>
    <w:rsid w:val="003D759E"/>
    <w:rsid w:val="003E6970"/>
    <w:rsid w:val="00401D30"/>
    <w:rsid w:val="00411F96"/>
    <w:rsid w:val="00414899"/>
    <w:rsid w:val="004169A2"/>
    <w:rsid w:val="00420479"/>
    <w:rsid w:val="004275EA"/>
    <w:rsid w:val="00436782"/>
    <w:rsid w:val="00436E8A"/>
    <w:rsid w:val="00446732"/>
    <w:rsid w:val="004514A5"/>
    <w:rsid w:val="00452786"/>
    <w:rsid w:val="004541DB"/>
    <w:rsid w:val="00454A4A"/>
    <w:rsid w:val="00465779"/>
    <w:rsid w:val="00470B3A"/>
    <w:rsid w:val="004907C6"/>
    <w:rsid w:val="004A2A89"/>
    <w:rsid w:val="004B322B"/>
    <w:rsid w:val="004B4EBF"/>
    <w:rsid w:val="004B5FAB"/>
    <w:rsid w:val="004D039F"/>
    <w:rsid w:val="004D3891"/>
    <w:rsid w:val="004D7CFB"/>
    <w:rsid w:val="004E5D14"/>
    <w:rsid w:val="004F6762"/>
    <w:rsid w:val="00500779"/>
    <w:rsid w:val="00507625"/>
    <w:rsid w:val="0051727B"/>
    <w:rsid w:val="00545B32"/>
    <w:rsid w:val="00552BBD"/>
    <w:rsid w:val="00556318"/>
    <w:rsid w:val="005638E8"/>
    <w:rsid w:val="005673A3"/>
    <w:rsid w:val="0058070D"/>
    <w:rsid w:val="00580C16"/>
    <w:rsid w:val="00590998"/>
    <w:rsid w:val="00595217"/>
    <w:rsid w:val="005B178E"/>
    <w:rsid w:val="005B4B34"/>
    <w:rsid w:val="005B71A4"/>
    <w:rsid w:val="005C5119"/>
    <w:rsid w:val="005E5181"/>
    <w:rsid w:val="00607A59"/>
    <w:rsid w:val="006154F2"/>
    <w:rsid w:val="006175C5"/>
    <w:rsid w:val="0065716D"/>
    <w:rsid w:val="0066031A"/>
    <w:rsid w:val="006623CB"/>
    <w:rsid w:val="00680787"/>
    <w:rsid w:val="00684C33"/>
    <w:rsid w:val="006872AF"/>
    <w:rsid w:val="00690561"/>
    <w:rsid w:val="00692393"/>
    <w:rsid w:val="006B2BEA"/>
    <w:rsid w:val="006B57F5"/>
    <w:rsid w:val="006C3CC8"/>
    <w:rsid w:val="006D76B6"/>
    <w:rsid w:val="006E0FB9"/>
    <w:rsid w:val="006F4464"/>
    <w:rsid w:val="00713446"/>
    <w:rsid w:val="00721BF5"/>
    <w:rsid w:val="007312B2"/>
    <w:rsid w:val="00732AB2"/>
    <w:rsid w:val="00754BF7"/>
    <w:rsid w:val="0077236F"/>
    <w:rsid w:val="007749C8"/>
    <w:rsid w:val="00790FF4"/>
    <w:rsid w:val="007927E2"/>
    <w:rsid w:val="0079446B"/>
    <w:rsid w:val="00795251"/>
    <w:rsid w:val="00797D87"/>
    <w:rsid w:val="007A4FCA"/>
    <w:rsid w:val="007B6F43"/>
    <w:rsid w:val="007D0A35"/>
    <w:rsid w:val="007D23C4"/>
    <w:rsid w:val="007D540E"/>
    <w:rsid w:val="007F2CC9"/>
    <w:rsid w:val="007F38E3"/>
    <w:rsid w:val="0080065C"/>
    <w:rsid w:val="00801962"/>
    <w:rsid w:val="008070A9"/>
    <w:rsid w:val="00822189"/>
    <w:rsid w:val="00833422"/>
    <w:rsid w:val="00834D14"/>
    <w:rsid w:val="00841BCC"/>
    <w:rsid w:val="00843860"/>
    <w:rsid w:val="008448E2"/>
    <w:rsid w:val="008504B0"/>
    <w:rsid w:val="0086099E"/>
    <w:rsid w:val="00863285"/>
    <w:rsid w:val="00865AC6"/>
    <w:rsid w:val="00873217"/>
    <w:rsid w:val="0087397A"/>
    <w:rsid w:val="00895B6D"/>
    <w:rsid w:val="008B0C68"/>
    <w:rsid w:val="008C7C02"/>
    <w:rsid w:val="008E5D18"/>
    <w:rsid w:val="00905E20"/>
    <w:rsid w:val="009109D8"/>
    <w:rsid w:val="009129BA"/>
    <w:rsid w:val="009201FD"/>
    <w:rsid w:val="0092769E"/>
    <w:rsid w:val="009311FC"/>
    <w:rsid w:val="0093185B"/>
    <w:rsid w:val="009379AF"/>
    <w:rsid w:val="0094784F"/>
    <w:rsid w:val="0095375E"/>
    <w:rsid w:val="00957E1E"/>
    <w:rsid w:val="00964A37"/>
    <w:rsid w:val="0096637D"/>
    <w:rsid w:val="00970E2B"/>
    <w:rsid w:val="00994F4F"/>
    <w:rsid w:val="009A1A79"/>
    <w:rsid w:val="009A5595"/>
    <w:rsid w:val="009A597D"/>
    <w:rsid w:val="009C442E"/>
    <w:rsid w:val="009C7D35"/>
    <w:rsid w:val="009D0EAF"/>
    <w:rsid w:val="009E495D"/>
    <w:rsid w:val="009F4882"/>
    <w:rsid w:val="009F6089"/>
    <w:rsid w:val="009F70E6"/>
    <w:rsid w:val="00A053D1"/>
    <w:rsid w:val="00A079E7"/>
    <w:rsid w:val="00A104A9"/>
    <w:rsid w:val="00A167AA"/>
    <w:rsid w:val="00A862A5"/>
    <w:rsid w:val="00AA180C"/>
    <w:rsid w:val="00AB1844"/>
    <w:rsid w:val="00AC3A0A"/>
    <w:rsid w:val="00AD3719"/>
    <w:rsid w:val="00AD6DF9"/>
    <w:rsid w:val="00AD7FD3"/>
    <w:rsid w:val="00B11DD3"/>
    <w:rsid w:val="00B2575F"/>
    <w:rsid w:val="00B325F7"/>
    <w:rsid w:val="00B37081"/>
    <w:rsid w:val="00B4323A"/>
    <w:rsid w:val="00B60065"/>
    <w:rsid w:val="00B7329D"/>
    <w:rsid w:val="00B752B7"/>
    <w:rsid w:val="00B82B14"/>
    <w:rsid w:val="00B978E9"/>
    <w:rsid w:val="00BB09E6"/>
    <w:rsid w:val="00BB27EF"/>
    <w:rsid w:val="00BB339C"/>
    <w:rsid w:val="00BB47F4"/>
    <w:rsid w:val="00BC6665"/>
    <w:rsid w:val="00BD3EAE"/>
    <w:rsid w:val="00BE06F8"/>
    <w:rsid w:val="00BF15B6"/>
    <w:rsid w:val="00C02237"/>
    <w:rsid w:val="00C02279"/>
    <w:rsid w:val="00C05ADA"/>
    <w:rsid w:val="00C06F69"/>
    <w:rsid w:val="00C06FE1"/>
    <w:rsid w:val="00C22969"/>
    <w:rsid w:val="00C24860"/>
    <w:rsid w:val="00C30380"/>
    <w:rsid w:val="00C3192E"/>
    <w:rsid w:val="00C479D9"/>
    <w:rsid w:val="00C50A13"/>
    <w:rsid w:val="00C55A84"/>
    <w:rsid w:val="00CA4A99"/>
    <w:rsid w:val="00CC36D1"/>
    <w:rsid w:val="00CC5F55"/>
    <w:rsid w:val="00CD7590"/>
    <w:rsid w:val="00CE0319"/>
    <w:rsid w:val="00CF477E"/>
    <w:rsid w:val="00D02B7D"/>
    <w:rsid w:val="00D15588"/>
    <w:rsid w:val="00D55199"/>
    <w:rsid w:val="00D72E9D"/>
    <w:rsid w:val="00D86EFA"/>
    <w:rsid w:val="00D95CDD"/>
    <w:rsid w:val="00DA255E"/>
    <w:rsid w:val="00DA5531"/>
    <w:rsid w:val="00DC443A"/>
    <w:rsid w:val="00DC52C3"/>
    <w:rsid w:val="00DD43CE"/>
    <w:rsid w:val="00DD5BAF"/>
    <w:rsid w:val="00DE24C3"/>
    <w:rsid w:val="00DE7BA7"/>
    <w:rsid w:val="00E12C88"/>
    <w:rsid w:val="00E17744"/>
    <w:rsid w:val="00E24349"/>
    <w:rsid w:val="00E2685A"/>
    <w:rsid w:val="00E44039"/>
    <w:rsid w:val="00E62385"/>
    <w:rsid w:val="00E645FF"/>
    <w:rsid w:val="00E65D2D"/>
    <w:rsid w:val="00E764AC"/>
    <w:rsid w:val="00E964A6"/>
    <w:rsid w:val="00EB6E2F"/>
    <w:rsid w:val="00ED3155"/>
    <w:rsid w:val="00ED573E"/>
    <w:rsid w:val="00ED6CE8"/>
    <w:rsid w:val="00EE22D0"/>
    <w:rsid w:val="00F02881"/>
    <w:rsid w:val="00F02932"/>
    <w:rsid w:val="00F07EFC"/>
    <w:rsid w:val="00F12CB1"/>
    <w:rsid w:val="00F16BCD"/>
    <w:rsid w:val="00F223F7"/>
    <w:rsid w:val="00F22973"/>
    <w:rsid w:val="00F26DFB"/>
    <w:rsid w:val="00F34FEE"/>
    <w:rsid w:val="00F374A5"/>
    <w:rsid w:val="00F374B8"/>
    <w:rsid w:val="00F41B12"/>
    <w:rsid w:val="00F44669"/>
    <w:rsid w:val="00F54476"/>
    <w:rsid w:val="00F757E9"/>
    <w:rsid w:val="00F77071"/>
    <w:rsid w:val="00F94460"/>
    <w:rsid w:val="00F9681F"/>
    <w:rsid w:val="00FB223C"/>
    <w:rsid w:val="00FB6464"/>
    <w:rsid w:val="00FC1CE4"/>
    <w:rsid w:val="00FD0C20"/>
    <w:rsid w:val="00FD4470"/>
    <w:rsid w:val="00FE34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EBDDAA"/>
  <w15:chartTrackingRefBased/>
  <w15:docId w15:val="{364A8D66-359F-4CD8-BE2A-4B71DA7D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AF"/>
    <w:pPr>
      <w:spacing w:line="280" w:lineRule="atLeast"/>
      <w:jc w:val="both"/>
    </w:pPr>
    <w:rPr>
      <w:rFonts w:ascii="Palatino Linotype" w:eastAsiaTheme="minorEastAsia"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D5BAF"/>
    <w:pPr>
      <w:adjustRightInd w:val="0"/>
      <w:snapToGrid w:val="0"/>
      <w:spacing w:line="240" w:lineRule="atLeast"/>
      <w:ind w:right="113"/>
      <w:jc w:val="left"/>
    </w:pPr>
    <w:rPr>
      <w:rFonts w:eastAsia="Times New Roman"/>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D5BA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DD5BAF"/>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DD5BAF"/>
    <w:rPr>
      <w:rFonts w:ascii="Palatino Linotype" w:eastAsiaTheme="minorEastAsia" w:hAnsi="Palatino Linotype"/>
      <w:noProof/>
      <w:color w:val="000000"/>
      <w:szCs w:val="18"/>
    </w:rPr>
  </w:style>
  <w:style w:type="paragraph" w:styleId="Header">
    <w:name w:val="header"/>
    <w:basedOn w:val="Normal"/>
    <w:link w:val="HeaderChar"/>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DD5BAF"/>
    <w:rPr>
      <w:rFonts w:cs="Tahoma"/>
      <w:szCs w:val="18"/>
    </w:rPr>
  </w:style>
  <w:style w:type="character" w:customStyle="1" w:styleId="BalloonTextChar">
    <w:name w:val="Balloon Text Char"/>
    <w:basedOn w:val="DefaultParagraphFont"/>
    <w:link w:val="BalloonText"/>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TableNormal"/>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DD5BAF"/>
    <w:rPr>
      <w:color w:val="0000FF"/>
      <w:u w:val="single"/>
    </w:rPr>
  </w:style>
  <w:style w:type="character" w:styleId="UnresolvedMention">
    <w:name w:val="Unresolved Mention"/>
    <w:uiPriority w:val="99"/>
    <w:semiHidden/>
    <w:unhideWhenUsed/>
    <w:rsid w:val="002A0561"/>
    <w:rPr>
      <w:color w:val="605E5C"/>
      <w:shd w:val="clear" w:color="auto" w:fill="E1DFDD"/>
    </w:rPr>
  </w:style>
  <w:style w:type="table" w:styleId="TableGrid">
    <w:name w:val="Table Grid"/>
    <w:basedOn w:val="TableNormal"/>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DefaultParagraphFont"/>
    <w:rsid w:val="00DD5BAF"/>
  </w:style>
  <w:style w:type="paragraph" w:styleId="Bibliography">
    <w:name w:val="Bibliography"/>
    <w:basedOn w:val="Normal"/>
    <w:next w:val="Normal"/>
    <w:uiPriority w:val="37"/>
    <w:semiHidden/>
    <w:unhideWhenUsed/>
    <w:rsid w:val="00DD5BAF"/>
  </w:style>
  <w:style w:type="paragraph" w:styleId="BodyText">
    <w:name w:val="Body Text"/>
    <w:link w:val="BodyTextChar"/>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BodyTextChar">
    <w:name w:val="Body Text Char"/>
    <w:basedOn w:val="DefaultParagraphFont"/>
    <w:link w:val="BodyText"/>
    <w:rsid w:val="00DD5BAF"/>
    <w:rPr>
      <w:rFonts w:ascii="Palatino Linotype" w:eastAsiaTheme="minorEastAsia" w:hAnsi="Palatino Linotype"/>
      <w:color w:val="000000"/>
      <w:sz w:val="24"/>
      <w:lang w:eastAsia="de-DE"/>
    </w:rPr>
  </w:style>
  <w:style w:type="character" w:styleId="CommentReference">
    <w:name w:val="annotation reference"/>
    <w:basedOn w:val="DefaultParagraphFont"/>
    <w:rsid w:val="00DD5BAF"/>
    <w:rPr>
      <w:sz w:val="21"/>
      <w:szCs w:val="21"/>
    </w:rPr>
  </w:style>
  <w:style w:type="paragraph" w:styleId="CommentText">
    <w:name w:val="annotation text"/>
    <w:basedOn w:val="Normal"/>
    <w:link w:val="CommentTextChar"/>
    <w:rsid w:val="00DD5BAF"/>
  </w:style>
  <w:style w:type="character" w:customStyle="1" w:styleId="CommentTextChar">
    <w:name w:val="Comment Text Char"/>
    <w:basedOn w:val="DefaultParagraphFont"/>
    <w:link w:val="CommentText"/>
    <w:rsid w:val="00DD5BAF"/>
    <w:rPr>
      <w:rFonts w:ascii="Palatino Linotype" w:eastAsiaTheme="minorEastAsia" w:hAnsi="Palatino Linotype"/>
      <w:noProof/>
      <w:color w:val="000000"/>
    </w:rPr>
  </w:style>
  <w:style w:type="paragraph" w:styleId="CommentSubject">
    <w:name w:val="annotation subject"/>
    <w:basedOn w:val="CommentText"/>
    <w:next w:val="CommentText"/>
    <w:link w:val="CommentSubjectChar"/>
    <w:rsid w:val="00DD5BAF"/>
    <w:rPr>
      <w:b/>
      <w:bCs/>
    </w:rPr>
  </w:style>
  <w:style w:type="character" w:customStyle="1" w:styleId="CommentSubjectChar">
    <w:name w:val="Comment Subject Char"/>
    <w:basedOn w:val="CommentTextChar"/>
    <w:link w:val="CommentSubject"/>
    <w:rsid w:val="00DD5BAF"/>
    <w:rPr>
      <w:rFonts w:ascii="Palatino Linotype" w:eastAsiaTheme="minorEastAsia" w:hAnsi="Palatino Linotype"/>
      <w:b/>
      <w:bCs/>
      <w:noProof/>
      <w:color w:val="000000"/>
    </w:rPr>
  </w:style>
  <w:style w:type="character" w:styleId="EndnoteReference">
    <w:name w:val="endnote reference"/>
    <w:basedOn w:val="DefaultParagraphFont"/>
    <w:rsid w:val="00DD5BAF"/>
    <w:rPr>
      <w:vertAlign w:val="superscript"/>
    </w:rPr>
  </w:style>
  <w:style w:type="paragraph" w:styleId="EndnoteText">
    <w:name w:val="endnote text"/>
    <w:basedOn w:val="Normal"/>
    <w:link w:val="EndnoteTextChar"/>
    <w:semiHidden/>
    <w:unhideWhenUsed/>
    <w:rsid w:val="00DD5BAF"/>
    <w:pPr>
      <w:spacing w:line="240" w:lineRule="auto"/>
    </w:pPr>
  </w:style>
  <w:style w:type="character" w:customStyle="1" w:styleId="EndnoteTextChar">
    <w:name w:val="Endnote Text Char"/>
    <w:basedOn w:val="DefaultParagraphFont"/>
    <w:link w:val="EndnoteText"/>
    <w:semiHidden/>
    <w:rsid w:val="00DD5BAF"/>
    <w:rPr>
      <w:rFonts w:ascii="Palatino Linotype" w:eastAsiaTheme="minorEastAsia" w:hAnsi="Palatino Linotype"/>
      <w:noProof/>
      <w:color w:val="000000"/>
    </w:rPr>
  </w:style>
  <w:style w:type="character" w:styleId="FollowedHyperlink">
    <w:name w:val="FollowedHyperlink"/>
    <w:basedOn w:val="DefaultParagraphFont"/>
    <w:rsid w:val="00DD5BAF"/>
    <w:rPr>
      <w:color w:val="954F72" w:themeColor="followedHyperlink"/>
      <w:u w:val="single"/>
    </w:rPr>
  </w:style>
  <w:style w:type="paragraph" w:styleId="FootnoteText">
    <w:name w:val="footnote text"/>
    <w:basedOn w:val="Normal"/>
    <w:link w:val="FootnoteTextChar"/>
    <w:semiHidden/>
    <w:unhideWhenUsed/>
    <w:rsid w:val="00DD5BAF"/>
    <w:pPr>
      <w:spacing w:line="240" w:lineRule="auto"/>
    </w:pPr>
  </w:style>
  <w:style w:type="character" w:customStyle="1" w:styleId="FootnoteTextChar">
    <w:name w:val="Footnote Text Char"/>
    <w:basedOn w:val="DefaultParagraphFont"/>
    <w:link w:val="FootnoteText"/>
    <w:semiHidden/>
    <w:rsid w:val="00DD5BAF"/>
    <w:rPr>
      <w:rFonts w:ascii="Palatino Linotype" w:eastAsiaTheme="minorEastAsia" w:hAnsi="Palatino Linotype"/>
      <w:noProof/>
      <w:color w:val="000000"/>
    </w:rPr>
  </w:style>
  <w:style w:type="character" w:styleId="LineNumber">
    <w:name w:val="line number"/>
    <w:uiPriority w:val="99"/>
    <w:rsid w:val="00DD5BAF"/>
    <w:rPr>
      <w:rFonts w:ascii="Palatino Linotype" w:hAnsi="Palatino Linotype"/>
      <w:sz w:val="16"/>
    </w:rPr>
  </w:style>
  <w:style w:type="paragraph" w:styleId="NormalWeb">
    <w:name w:val="Normal (Web)"/>
    <w:basedOn w:val="Normal"/>
    <w:uiPriority w:val="99"/>
    <w:rsid w:val="00DD5BAF"/>
    <w:rPr>
      <w:szCs w:val="24"/>
    </w:rPr>
  </w:style>
  <w:style w:type="paragraph" w:customStyle="1" w:styleId="MsoFootnoteText0">
    <w:name w:val="MsoFootnoteText"/>
    <w:basedOn w:val="NormalWeb"/>
    <w:qFormat/>
    <w:rsid w:val="00DD5BAF"/>
    <w:rPr>
      <w:rFonts w:ascii="Times New Roman" w:hAnsi="Times New Roman"/>
    </w:rPr>
  </w:style>
  <w:style w:type="character" w:styleId="PageNumber">
    <w:name w:val="page number"/>
    <w:basedOn w:val="DefaultParagraphFont"/>
    <w:rsid w:val="00DD5BAF"/>
  </w:style>
  <w:style w:type="character" w:styleId="PlaceholderText">
    <w:name w:val="Placeholder Text"/>
    <w:basedOn w:val="DefaultParagraphFont"/>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 w:type="character" w:styleId="Strong">
    <w:name w:val="Strong"/>
    <w:basedOn w:val="DefaultParagraphFont"/>
    <w:uiPriority w:val="22"/>
    <w:qFormat/>
    <w:rsid w:val="00FE3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img.mdpi.org/data/contributor-role-instruction.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ta\OneDrive\&#26700;&#38754;\engpr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C:\Users\kinta\OneDrive\桌面\engproc-template.dot</Template>
  <TotalTime>12</TotalTime>
  <Pages>6</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user</dc:creator>
  <cp:keywords/>
  <dc:description/>
  <cp:lastModifiedBy>imyanming</cp:lastModifiedBy>
  <cp:revision>3</cp:revision>
  <dcterms:created xsi:type="dcterms:W3CDTF">2026-06-25T07:33:00Z</dcterms:created>
  <dcterms:modified xsi:type="dcterms:W3CDTF">2026-06-25T15:11:00Z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7d90ce39f9ab4e5f5080aa1e5b4eb69f5caa5508ac071ba07ff3bd12f93fc4a3</vt:lpwstr>
  </property>
</Properties>
</file>